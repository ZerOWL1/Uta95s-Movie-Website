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7F6E52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Uta95s</w:t>
                                  </w:r>
                                  <w:r w:rsidR="0026412B">
                                    <w:t xml:space="preserve"> Movie Website Plan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:rsidR="00D077E9" w:rsidRPr="00D86945" w:rsidRDefault="007F6E52" w:rsidP="00D077E9">
                            <w:pPr>
                              <w:pStyle w:val="Title"/>
                              <w:spacing w:after="0"/>
                            </w:pPr>
                            <w:r>
                              <w:t>Uta95s</w:t>
                            </w:r>
                            <w:r w:rsidR="0026412B">
                              <w:t xml:space="preserve"> Movie Website Plan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9F171F8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26412B" w:rsidP="0026412B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Functions Plan and Database Plan</w:t>
            </w: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59B9B0F181A54036A23741CCB36193BB"/>
              </w:placeholder>
              <w15:appearance w15:val="hidden"/>
            </w:sdtPr>
            <w:sdtEndPr/>
            <w:sdtContent>
              <w:p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094BD2">
                  <w:rPr>
                    <w:rStyle w:val="SubtitleChar"/>
                    <w:b w:val="0"/>
                    <w:noProof/>
                  </w:rPr>
                  <w:t>July 6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394F873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0313B8" w:rsidP="00D077E9">
            <w:sdt>
              <w:sdtPr>
                <w:id w:val="-1740469667"/>
                <w:placeholder>
                  <w:docPart w:val="C010B881968E46C59D4B9FBB2562B5F1"/>
                </w:placeholder>
                <w:showingPlcHdr/>
                <w15:appearance w15:val="hidden"/>
              </w:sdtPr>
              <w:sdtEndPr/>
              <w:sdtContent>
                <w:r w:rsidR="00D077E9">
                  <w:t>COMPANY NAME</w:t>
                </w:r>
              </w:sdtContent>
            </w:sdt>
          </w:p>
          <w:p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EBDC8EB7B0E148E58BB53B8D519D1208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26412B">
                  <w:t>Uta95s Team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 w:rsidP="007F6E52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2B05B9CB" wp14:editId="15B55AAB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3F9055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B7B44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3CF9A7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Tr="00DF027C">
        <w:trPr>
          <w:trHeight w:val="3546"/>
        </w:trPr>
        <w:tc>
          <w:tcPr>
            <w:tcW w:w="9999" w:type="dxa"/>
          </w:tcPr>
          <w:p w:rsidR="00DF027C" w:rsidRDefault="0026412B" w:rsidP="0026412B">
            <w:pPr>
              <w:pStyle w:val="Heading2"/>
            </w:pPr>
            <w:r w:rsidRPr="0026412B">
              <w:rPr>
                <w:b/>
              </w:rPr>
              <w:lastRenderedPageBreak/>
              <w:t>1.</w:t>
            </w:r>
            <w:r>
              <w:t xml:space="preserve"> </w:t>
            </w:r>
            <w:r w:rsidR="00E82369">
              <w:t>Languages – Web:  ASP .NET Core MVC</w:t>
            </w:r>
            <w:r w:rsidR="009A39F8">
              <w:t xml:space="preserve"> (Razor Page)</w:t>
            </w:r>
            <w:r w:rsidR="00E82369">
              <w:t xml:space="preserve"> </w:t>
            </w:r>
          </w:p>
          <w:p w:rsidR="0026412B" w:rsidRDefault="009A39F8" w:rsidP="0026412B">
            <w:pPr>
              <w:pStyle w:val="ListParagraph"/>
              <w:numPr>
                <w:ilvl w:val="0"/>
                <w:numId w:val="6"/>
              </w:numPr>
            </w:pPr>
            <w:r>
              <w:t>C # Project: Movie Website</w:t>
            </w:r>
          </w:p>
          <w:p w:rsidR="00852289" w:rsidRDefault="00852289" w:rsidP="00852289">
            <w:pPr>
              <w:pStyle w:val="ListParagraph"/>
              <w:numPr>
                <w:ilvl w:val="0"/>
                <w:numId w:val="6"/>
              </w:numPr>
            </w:pPr>
            <w:r>
              <w:t xml:space="preserve">ASP .NET Core MVC (Razor Pages) </w:t>
            </w:r>
          </w:p>
          <w:p w:rsidR="00852289" w:rsidRPr="00DF027C" w:rsidRDefault="00291B89" w:rsidP="00291B89">
            <w:r w:rsidRPr="00AF1F49">
              <w:rPr>
                <w:rStyle w:val="Heading2Char"/>
              </w:rPr>
              <w:t>2.</w:t>
            </w:r>
            <w:r>
              <w:t xml:space="preserve"> </w:t>
            </w:r>
            <w:r w:rsidR="007F6E52" w:rsidRPr="007F6E52">
              <w:rPr>
                <w:b w:val="0"/>
                <w:sz w:val="36"/>
              </w:rPr>
              <w:t>Front - End</w:t>
            </w:r>
          </w:p>
          <w:p w:rsidR="00AF1F49" w:rsidRDefault="00AF1F49" w:rsidP="00DF027C">
            <w:r>
              <w:t xml:space="preserve">      - Index:</w:t>
            </w:r>
            <w:r w:rsidR="00ED6A81">
              <w:t xml:space="preserve"> Giới thiệu Web</w:t>
            </w:r>
          </w:p>
          <w:p w:rsidR="00AF1F49" w:rsidRDefault="00AF1F49" w:rsidP="00AF1F49">
            <w:pPr>
              <w:pStyle w:val="ListParagraph"/>
              <w:numPr>
                <w:ilvl w:val="0"/>
                <w:numId w:val="6"/>
              </w:numPr>
            </w:pPr>
            <w:r>
              <w:t>Database:</w:t>
            </w:r>
          </w:p>
          <w:p w:rsidR="00AF1F49" w:rsidRDefault="00AF1F49" w:rsidP="00AF1F49">
            <w:pPr>
              <w:pStyle w:val="ListParagraph"/>
              <w:numPr>
                <w:ilvl w:val="0"/>
                <w:numId w:val="6"/>
              </w:numPr>
            </w:pPr>
            <w:r w:rsidRPr="00ED6A81">
              <w:rPr>
                <w:color w:val="FF0000"/>
              </w:rPr>
              <w:t xml:space="preserve">BLOB:  Binary Object: </w:t>
            </w:r>
            <w:r>
              <w:t>Lưu phim dưới dạng nhị phân thông SQL Server.</w:t>
            </w:r>
          </w:p>
          <w:p w:rsidR="00AF1F49" w:rsidRDefault="00AF1F49" w:rsidP="00AF1F49">
            <w:pPr>
              <w:pStyle w:val="ListParagraph"/>
              <w:numPr>
                <w:ilvl w:val="0"/>
                <w:numId w:val="6"/>
              </w:numPr>
            </w:pPr>
            <w:r>
              <w:t>Link: Lưu 1 đoạn link</w:t>
            </w:r>
          </w:p>
          <w:p w:rsidR="00AF1F49" w:rsidRDefault="00AF1F49" w:rsidP="00AF1F49">
            <w:pPr>
              <w:pStyle w:val="ListParagraph"/>
              <w:numPr>
                <w:ilvl w:val="0"/>
                <w:numId w:val="6"/>
              </w:numPr>
            </w:pPr>
            <w:r>
              <w:t xml:space="preserve">+ </w:t>
            </w:r>
            <w:r w:rsidRPr="00ED6A81">
              <w:rPr>
                <w:color w:val="FF0000"/>
              </w:rPr>
              <w:t>Link trong máy tính</w:t>
            </w:r>
            <w:r>
              <w:t>:</w:t>
            </w:r>
            <w:r w:rsidR="008E2190">
              <w:t xml:space="preserve"> C://video//xxx.mp4</w:t>
            </w:r>
          </w:p>
          <w:p w:rsidR="008E2190" w:rsidRDefault="00AF1F49" w:rsidP="00AF1F49">
            <w:pPr>
              <w:pStyle w:val="ListParagraph"/>
              <w:numPr>
                <w:ilvl w:val="0"/>
                <w:numId w:val="6"/>
              </w:numPr>
            </w:pPr>
            <w:r>
              <w:t xml:space="preserve">+ Link trên mạng: </w:t>
            </w:r>
            <w:r w:rsidR="008E2190">
              <w:t xml:space="preserve">linkabc.com/xxx.mp4 </w:t>
            </w:r>
          </w:p>
          <w:p w:rsidR="00AF1F49" w:rsidRPr="00ED6A81" w:rsidRDefault="008E2190" w:rsidP="00AF1F49">
            <w:pPr>
              <w:pStyle w:val="ListParagraph"/>
              <w:numPr>
                <w:ilvl w:val="0"/>
                <w:numId w:val="6"/>
              </w:numPr>
              <w:rPr>
                <w:color w:val="FF0000"/>
              </w:rPr>
            </w:pPr>
            <w:r w:rsidRPr="00ED6A81">
              <w:rPr>
                <w:color w:val="FF0000"/>
              </w:rPr>
              <w:t>Bản quyền:  Tìm ra web nào đó để lưu film</w:t>
            </w:r>
          </w:p>
          <w:p w:rsidR="008E2190" w:rsidRPr="00ED6A81" w:rsidRDefault="008E2190" w:rsidP="00AF1F49">
            <w:pPr>
              <w:pStyle w:val="ListParagraph"/>
              <w:numPr>
                <w:ilvl w:val="0"/>
                <w:numId w:val="6"/>
              </w:numPr>
              <w:rPr>
                <w:color w:val="FF0000"/>
              </w:rPr>
            </w:pPr>
            <w:r w:rsidRPr="00ED6A81">
              <w:rPr>
                <w:color w:val="FF0000"/>
              </w:rPr>
              <w:t xml:space="preserve">Google drive. </w:t>
            </w:r>
            <w:r w:rsidR="0014414B">
              <w:rPr>
                <w:color w:val="FF0000"/>
              </w:rPr>
              <w:t>(no hope)</w:t>
            </w:r>
          </w:p>
          <w:p w:rsidR="008E2190" w:rsidRPr="00ED6A81" w:rsidRDefault="008E2190" w:rsidP="00AF1F49">
            <w:pPr>
              <w:pStyle w:val="ListParagraph"/>
              <w:numPr>
                <w:ilvl w:val="0"/>
                <w:numId w:val="6"/>
              </w:numPr>
              <w:rPr>
                <w:color w:val="FF0000"/>
              </w:rPr>
            </w:pPr>
            <w:r w:rsidRPr="00ED6A81">
              <w:rPr>
                <w:color w:val="FF0000"/>
              </w:rPr>
              <w:t>Facebook drive.</w:t>
            </w:r>
          </w:p>
          <w:p w:rsidR="008E2190" w:rsidRDefault="008E2190" w:rsidP="007F6E52">
            <w:pPr>
              <w:pStyle w:val="ListParagraph"/>
              <w:numPr>
                <w:ilvl w:val="0"/>
                <w:numId w:val="6"/>
              </w:numPr>
            </w:pPr>
            <w:r>
              <w:t>c/project/video//Anh yêu em/anh yeu em tap 2.mp4</w:t>
            </w:r>
          </w:p>
          <w:p w:rsidR="00AF1F49" w:rsidRDefault="00AF1F49" w:rsidP="00AF1F49">
            <w:pPr>
              <w:pStyle w:val="ListParagraph"/>
              <w:numPr>
                <w:ilvl w:val="0"/>
                <w:numId w:val="6"/>
              </w:numPr>
            </w:pPr>
            <w:r>
              <w:t>Video – html: Iframe or Video tag: linkabc.com/xxx.mp4 =&gt; Video Player</w:t>
            </w:r>
          </w:p>
          <w:p w:rsidR="00AF1F49" w:rsidRDefault="00AF1F49" w:rsidP="00AF1F49">
            <w:pPr>
              <w:pStyle w:val="ListParagraph"/>
              <w:numPr>
                <w:ilvl w:val="0"/>
                <w:numId w:val="6"/>
              </w:numPr>
            </w:pPr>
            <w:r>
              <w:t xml:space="preserve">- Sử dụng framework Video Player: </w:t>
            </w:r>
            <w:r w:rsidR="005A2EEA">
              <w:t>VideoJS</w:t>
            </w:r>
            <w:r w:rsidR="007E292F">
              <w:t xml:space="preserve">/Jwplayer </w:t>
            </w:r>
            <w:proofErr w:type="gramStart"/>
            <w:r w:rsidR="007E292F">
              <w:t>- ?</w:t>
            </w:r>
            <w:proofErr w:type="gramEnd"/>
            <w:r w:rsidR="001B7149">
              <w:t xml:space="preserve"> Iframe</w:t>
            </w:r>
          </w:p>
          <w:p w:rsidR="00AF1F49" w:rsidRDefault="00AF1F49" w:rsidP="00AF1F49">
            <w:pPr>
              <w:pStyle w:val="ListParagraph"/>
              <w:numPr>
                <w:ilvl w:val="0"/>
                <w:numId w:val="6"/>
              </w:numPr>
            </w:pPr>
            <w:r>
              <w:t>Home Page:</w:t>
            </w:r>
          </w:p>
          <w:p w:rsidR="007F6E52" w:rsidRDefault="007F6E52" w:rsidP="00AF1F49">
            <w:pPr>
              <w:pStyle w:val="ListParagraph"/>
              <w:numPr>
                <w:ilvl w:val="0"/>
                <w:numId w:val="6"/>
              </w:numPr>
            </w:pPr>
            <w:r>
              <w:t>Header:</w:t>
            </w:r>
          </w:p>
          <w:p w:rsidR="00AF1F49" w:rsidRDefault="00AF1F49" w:rsidP="00AF1F49">
            <w:pPr>
              <w:pStyle w:val="ListParagraph"/>
            </w:pPr>
            <w:r>
              <w:t xml:space="preserve">+ </w:t>
            </w:r>
            <w:r w:rsidR="00AE3626">
              <w:t xml:space="preserve">hide </w:t>
            </w:r>
            <w:r w:rsidR="00ED6A81">
              <w:t xml:space="preserve">nav, stick navbar, menu box on navbar, </w:t>
            </w:r>
            <w:r w:rsidR="00D0117A">
              <w:t>phim hot or phim moi update 6</w:t>
            </w:r>
          </w:p>
          <w:p w:rsidR="007F6E52" w:rsidRDefault="007F6E52" w:rsidP="007F6E52">
            <w:pPr>
              <w:pStyle w:val="ListParagraph"/>
            </w:pPr>
            <w:r>
              <w:t xml:space="preserve">+ nav: options users (Member, </w:t>
            </w:r>
            <w:r w:rsidR="00FE0B96">
              <w:t xml:space="preserve">Moderator, </w:t>
            </w:r>
            <w:r>
              <w:t xml:space="preserve">Admin, Guest). </w:t>
            </w:r>
          </w:p>
          <w:p w:rsidR="007F6E52" w:rsidRDefault="007F6E52" w:rsidP="007F6E52">
            <w:pPr>
              <w:pStyle w:val="ListParagraph"/>
            </w:pPr>
            <w:r>
              <w:t>+ guide for new user, thanh search</w:t>
            </w:r>
          </w:p>
          <w:p w:rsidR="007F6E52" w:rsidRDefault="007F6E52" w:rsidP="007F6E52">
            <w:pPr>
              <w:pStyle w:val="ListParagraph"/>
            </w:pPr>
            <w:r>
              <w:t xml:space="preserve">      Với guest: search theo tên, diễn viên.</w:t>
            </w:r>
          </w:p>
          <w:p w:rsidR="00ED6A81" w:rsidRDefault="00ED6A81" w:rsidP="00AF1F49">
            <w:pPr>
              <w:pStyle w:val="ListParagraph"/>
            </w:pPr>
            <w:r>
              <w:t>+ slideshow, dark mode, light mode.</w:t>
            </w:r>
          </w:p>
          <w:p w:rsidR="007F6E52" w:rsidRDefault="007F6E52" w:rsidP="007F6E52">
            <w:pPr>
              <w:pStyle w:val="ListParagraph"/>
              <w:numPr>
                <w:ilvl w:val="0"/>
                <w:numId w:val="6"/>
              </w:numPr>
            </w:pPr>
            <w:r>
              <w:t>Body:</w:t>
            </w:r>
          </w:p>
          <w:p w:rsidR="00ED6A81" w:rsidRDefault="00ED6A81" w:rsidP="00AF1F49">
            <w:pPr>
              <w:pStyle w:val="ListParagraph"/>
            </w:pPr>
            <w:r>
              <w:t xml:space="preserve">+ </w:t>
            </w:r>
            <w:r w:rsidR="00D0117A">
              <w:t>phim sắp chiếu 5</w:t>
            </w:r>
          </w:p>
          <w:p w:rsidR="00ED6A81" w:rsidRDefault="00ED6A81" w:rsidP="00AF1F49">
            <w:pPr>
              <w:pStyle w:val="ListParagraph"/>
            </w:pPr>
            <w:r>
              <w:t xml:space="preserve">+ </w:t>
            </w:r>
            <w:r w:rsidR="00D0117A">
              <w:t>Anime theo tap moi update</w:t>
            </w:r>
          </w:p>
          <w:p w:rsidR="00D0117A" w:rsidRDefault="00D0117A" w:rsidP="00AF1F49">
            <w:pPr>
              <w:pStyle w:val="ListParagraph"/>
            </w:pPr>
            <w:r>
              <w:t>+ Phim le moi update</w:t>
            </w:r>
          </w:p>
          <w:p w:rsidR="00D0117A" w:rsidRDefault="00D0117A" w:rsidP="00AF1F49">
            <w:pPr>
              <w:pStyle w:val="ListParagraph"/>
            </w:pPr>
            <w:r>
              <w:t>+ Random Phim</w:t>
            </w:r>
          </w:p>
          <w:p w:rsidR="007F6E52" w:rsidRDefault="007F6E52" w:rsidP="007F6E52">
            <w:pPr>
              <w:pStyle w:val="ListParagraph"/>
              <w:numPr>
                <w:ilvl w:val="0"/>
                <w:numId w:val="6"/>
              </w:numPr>
            </w:pPr>
            <w:r>
              <w:t>Article: Brower Nâng cao với Fliter (admin và member)</w:t>
            </w:r>
          </w:p>
          <w:p w:rsidR="007F6E52" w:rsidRDefault="007F6E52" w:rsidP="007F6E52">
            <w:pPr>
              <w:pStyle w:val="ListParagraph"/>
              <w:numPr>
                <w:ilvl w:val="0"/>
                <w:numId w:val="6"/>
              </w:numPr>
            </w:pPr>
            <w:r>
              <w:t xml:space="preserve">Footer: </w:t>
            </w:r>
          </w:p>
          <w:p w:rsidR="007F6E52" w:rsidRPr="007F6E52" w:rsidRDefault="007F6E52" w:rsidP="007F6E52">
            <w:pPr>
              <w:pStyle w:val="ListParagraph"/>
              <w:rPr>
                <w:sz w:val="24"/>
              </w:rPr>
            </w:pPr>
            <w:r w:rsidRPr="007F6E52">
              <w:rPr>
                <w:sz w:val="24"/>
              </w:rPr>
              <w:t>+ Terms &amp; Privacy                 + Contact Form</w:t>
            </w:r>
          </w:p>
          <w:p w:rsidR="007F6E52" w:rsidRPr="007F6E52" w:rsidRDefault="007F6E52" w:rsidP="007F6E52">
            <w:pPr>
              <w:pStyle w:val="ListParagraph"/>
              <w:rPr>
                <w:sz w:val="24"/>
              </w:rPr>
            </w:pPr>
            <w:r w:rsidRPr="007F6E52">
              <w:rPr>
                <w:sz w:val="24"/>
              </w:rPr>
              <w:t>+ Icon contact (fb, …)         +</w:t>
            </w:r>
            <w:r w:rsidRPr="007E7AEF">
              <w:rPr>
                <w:color w:val="FF0000"/>
                <w:sz w:val="24"/>
              </w:rPr>
              <w:t xml:space="preserve"> Ads</w:t>
            </w:r>
            <w:r w:rsidR="00592E1A" w:rsidRPr="007E7AEF">
              <w:rPr>
                <w:color w:val="FF0000"/>
                <w:sz w:val="24"/>
              </w:rPr>
              <w:t xml:space="preserve">         </w:t>
            </w:r>
            <w:r w:rsidR="00592E1A">
              <w:rPr>
                <w:sz w:val="24"/>
              </w:rPr>
              <w:t>+Trailer Video</w:t>
            </w:r>
          </w:p>
          <w:p w:rsidR="007F6E52" w:rsidRPr="007F6E52" w:rsidRDefault="007F6E52" w:rsidP="007F6E52">
            <w:pPr>
              <w:pStyle w:val="Heading2"/>
            </w:pPr>
            <w:r w:rsidRPr="00FE0B96">
              <w:rPr>
                <w:b/>
              </w:rPr>
              <w:lastRenderedPageBreak/>
              <w:t>3</w:t>
            </w:r>
            <w:r w:rsidRPr="007F6E52">
              <w:t>. Functions</w:t>
            </w:r>
          </w:p>
          <w:p w:rsidR="00DF027C" w:rsidRPr="007F6E52" w:rsidRDefault="00592E1A" w:rsidP="00592E1A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Watch Films</w:t>
            </w:r>
            <w:r w:rsidR="008670F3">
              <w:rPr>
                <w:b/>
              </w:rPr>
              <w:t xml:space="preserve"> - All</w:t>
            </w:r>
          </w:p>
          <w:p w:rsidR="007F6E52" w:rsidRPr="007F6E52" w:rsidRDefault="007F6E52" w:rsidP="00592E1A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 w:rsidRPr="007F6E52">
              <w:rPr>
                <w:b/>
              </w:rPr>
              <w:t xml:space="preserve">Contact </w:t>
            </w:r>
            <w:r w:rsidR="00592E1A">
              <w:rPr>
                <w:b/>
              </w:rPr>
              <w:t>(Sent Mail)</w:t>
            </w:r>
            <w:r w:rsidR="008670F3">
              <w:rPr>
                <w:b/>
              </w:rPr>
              <w:t xml:space="preserve"> – Member, Guest</w:t>
            </w:r>
          </w:p>
          <w:p w:rsidR="008670F3" w:rsidRDefault="007F6E52" w:rsidP="00592E1A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 w:rsidRPr="007F6E52">
              <w:rPr>
                <w:b/>
              </w:rPr>
              <w:t xml:space="preserve">Basic search </w:t>
            </w:r>
            <w:r w:rsidR="008670F3">
              <w:rPr>
                <w:b/>
              </w:rPr>
              <w:t xml:space="preserve">– Guest </w:t>
            </w:r>
          </w:p>
          <w:p w:rsidR="007F6E52" w:rsidRPr="007F6E52" w:rsidRDefault="007F6E52" w:rsidP="00592E1A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 w:rsidRPr="007F6E52">
              <w:rPr>
                <w:b/>
              </w:rPr>
              <w:t>Advanced Search</w:t>
            </w:r>
            <w:r w:rsidR="008670F3">
              <w:rPr>
                <w:b/>
              </w:rPr>
              <w:t xml:space="preserve"> – Member above</w:t>
            </w:r>
          </w:p>
          <w:p w:rsidR="007F6E52" w:rsidRPr="00592E1A" w:rsidRDefault="00592E1A" w:rsidP="00592E1A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 w:rsidRPr="00592E1A">
              <w:rPr>
                <w:b/>
              </w:rPr>
              <w:t>Ads</w:t>
            </w:r>
            <w:r w:rsidR="008670F3">
              <w:rPr>
                <w:b/>
              </w:rPr>
              <w:t xml:space="preserve"> (</w:t>
            </w:r>
            <w:r w:rsidR="008670F3" w:rsidRPr="008670F3">
              <w:rPr>
                <w:b/>
                <w:color w:val="FF0000"/>
              </w:rPr>
              <w:t>IF CAN</w:t>
            </w:r>
            <w:r w:rsidR="008670F3">
              <w:rPr>
                <w:b/>
              </w:rPr>
              <w:t>) - ALL</w:t>
            </w:r>
          </w:p>
          <w:p w:rsidR="00592E1A" w:rsidRDefault="00592E1A" w:rsidP="00592E1A">
            <w:pPr>
              <w:pStyle w:val="Content"/>
              <w:numPr>
                <w:ilvl w:val="0"/>
                <w:numId w:val="6"/>
              </w:numPr>
            </w:pPr>
            <w:r w:rsidRPr="00592E1A">
              <w:rPr>
                <w:b/>
              </w:rPr>
              <w:t>User Functions</w:t>
            </w:r>
            <w:r>
              <w:t>: (Member, Guest, Admin)</w:t>
            </w:r>
          </w:p>
          <w:p w:rsidR="00592E1A" w:rsidRPr="00FE0B96" w:rsidRDefault="00592E1A" w:rsidP="00DF027C">
            <w:pPr>
              <w:pStyle w:val="Content"/>
              <w:rPr>
                <w:b/>
              </w:rPr>
            </w:pPr>
            <w:r>
              <w:t xml:space="preserve"> </w:t>
            </w:r>
            <w:r w:rsidRPr="00FE0B96">
              <w:rPr>
                <w:b/>
              </w:rPr>
              <w:t>+ Login</w:t>
            </w:r>
            <w:r w:rsidR="00CB0F70">
              <w:rPr>
                <w:b/>
              </w:rPr>
              <w:t>, Captcha</w:t>
            </w:r>
            <w:r w:rsidR="008670F3">
              <w:rPr>
                <w:b/>
              </w:rPr>
              <w:t xml:space="preserve"> – Member, Mod, Admin</w:t>
            </w:r>
          </w:p>
          <w:p w:rsidR="00592E1A" w:rsidRPr="00FE0B96" w:rsidRDefault="00592E1A" w:rsidP="00DF027C">
            <w:pPr>
              <w:pStyle w:val="Content"/>
              <w:rPr>
                <w:b/>
              </w:rPr>
            </w:pPr>
            <w:r w:rsidRPr="00FE0B96">
              <w:rPr>
                <w:b/>
              </w:rPr>
              <w:t xml:space="preserve"> + Logout</w:t>
            </w:r>
            <w:r w:rsidR="008670F3">
              <w:rPr>
                <w:b/>
              </w:rPr>
              <w:t xml:space="preserve"> - Member, Mod, Admin</w:t>
            </w:r>
          </w:p>
          <w:p w:rsidR="00592E1A" w:rsidRDefault="00592E1A" w:rsidP="00DF027C">
            <w:pPr>
              <w:pStyle w:val="Content"/>
              <w:rPr>
                <w:b/>
              </w:rPr>
            </w:pPr>
            <w:r w:rsidRPr="00FE0B96">
              <w:rPr>
                <w:b/>
              </w:rPr>
              <w:t xml:space="preserve"> + Add Favorite</w:t>
            </w:r>
            <w:r w:rsidR="00133C43">
              <w:rPr>
                <w:b/>
              </w:rPr>
              <w:t xml:space="preserve"> </w:t>
            </w:r>
            <w:r w:rsidR="008670F3">
              <w:rPr>
                <w:b/>
              </w:rPr>
              <w:t>- Member, Mod and Admin</w:t>
            </w:r>
          </w:p>
          <w:p w:rsidR="00133C43" w:rsidRPr="00FE0B96" w:rsidRDefault="00133C43" w:rsidP="00DF027C">
            <w:pPr>
              <w:pStyle w:val="Content"/>
              <w:rPr>
                <w:b/>
              </w:rPr>
            </w:pPr>
            <w:r>
              <w:rPr>
                <w:b/>
              </w:rPr>
              <w:t xml:space="preserve"> + Pagination</w:t>
            </w:r>
            <w:r w:rsidR="008670F3">
              <w:rPr>
                <w:b/>
              </w:rPr>
              <w:t xml:space="preserve"> - All</w:t>
            </w:r>
          </w:p>
          <w:p w:rsidR="00592E1A" w:rsidRPr="00FE0B96" w:rsidRDefault="00592E1A" w:rsidP="00DF027C">
            <w:pPr>
              <w:pStyle w:val="Content"/>
              <w:rPr>
                <w:b/>
              </w:rPr>
            </w:pPr>
            <w:r w:rsidRPr="00FE0B96">
              <w:rPr>
                <w:b/>
              </w:rPr>
              <w:t xml:space="preserve"> + Notification (</w:t>
            </w:r>
            <w:r w:rsidRPr="00FE0B96">
              <w:rPr>
                <w:b/>
                <w:color w:val="FF0000"/>
              </w:rPr>
              <w:t>IF CAN</w:t>
            </w:r>
            <w:r w:rsidRPr="00FE0B96">
              <w:rPr>
                <w:b/>
              </w:rPr>
              <w:t>)</w:t>
            </w:r>
            <w:r w:rsidR="008670F3">
              <w:rPr>
                <w:b/>
              </w:rPr>
              <w:t xml:space="preserve"> – Mod, Member, Admin</w:t>
            </w:r>
          </w:p>
          <w:p w:rsidR="00592E1A" w:rsidRDefault="00592E1A" w:rsidP="00DF027C">
            <w:pPr>
              <w:pStyle w:val="Content"/>
              <w:rPr>
                <w:b/>
              </w:rPr>
            </w:pPr>
            <w:r w:rsidRPr="00FE0B96">
              <w:rPr>
                <w:b/>
              </w:rPr>
              <w:t xml:space="preserve"> + </w:t>
            </w:r>
            <w:r w:rsidR="005E1EB0">
              <w:rPr>
                <w:b/>
              </w:rPr>
              <w:t xml:space="preserve">Note 1: </w:t>
            </w:r>
          </w:p>
          <w:p w:rsidR="005E1EB0" w:rsidRPr="00FE0B96" w:rsidRDefault="005E1EB0" w:rsidP="005E1EB0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Profile – Member/Mod/AD</w:t>
            </w:r>
          </w:p>
          <w:p w:rsidR="00592E1A" w:rsidRPr="00FE0B96" w:rsidRDefault="00592E1A" w:rsidP="00592E1A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 w:rsidRPr="00FE0B96">
              <w:rPr>
                <w:b/>
              </w:rPr>
              <w:t>Send Random Code to Change Pass</w:t>
            </w:r>
            <w:r w:rsidR="008670F3">
              <w:rPr>
                <w:b/>
              </w:rPr>
              <w:t xml:space="preserve"> – Mod/Mem/AD</w:t>
            </w:r>
          </w:p>
          <w:p w:rsidR="00592E1A" w:rsidRPr="00FE0B96" w:rsidRDefault="00592E1A" w:rsidP="00592E1A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 w:rsidRPr="00FE0B96">
              <w:rPr>
                <w:b/>
              </w:rPr>
              <w:t>Comments Film (</w:t>
            </w:r>
            <w:r w:rsidRPr="00FE0B96">
              <w:rPr>
                <w:b/>
                <w:color w:val="FF0000"/>
              </w:rPr>
              <w:t>IF CAN</w:t>
            </w:r>
            <w:r w:rsidRPr="00FE0B96">
              <w:rPr>
                <w:b/>
              </w:rPr>
              <w:t>), Rate Films, Report Films.</w:t>
            </w:r>
            <w:r w:rsidR="008670F3">
              <w:rPr>
                <w:b/>
              </w:rPr>
              <w:t xml:space="preserve"> – Mod/Mem/AD</w:t>
            </w:r>
          </w:p>
          <w:p w:rsidR="008670F3" w:rsidRDefault="00592E1A" w:rsidP="00592E1A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 w:rsidRPr="00FE0B96">
              <w:rPr>
                <w:b/>
              </w:rPr>
              <w:t>Categories</w:t>
            </w:r>
            <w:r w:rsidR="008670F3">
              <w:rPr>
                <w:b/>
              </w:rPr>
              <w:t xml:space="preserve"> - All</w:t>
            </w:r>
          </w:p>
          <w:p w:rsidR="00592E1A" w:rsidRPr="00FE0B96" w:rsidRDefault="00592E1A" w:rsidP="00592E1A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 w:rsidRPr="00FE0B96">
              <w:rPr>
                <w:b/>
              </w:rPr>
              <w:t>Share films</w:t>
            </w:r>
            <w:r w:rsidR="00C45D32" w:rsidRPr="00FE0B96">
              <w:rPr>
                <w:b/>
              </w:rPr>
              <w:t>.</w:t>
            </w:r>
            <w:r w:rsidRPr="00FE0B96">
              <w:rPr>
                <w:b/>
              </w:rPr>
              <w:t xml:space="preserve"> </w:t>
            </w:r>
            <w:r w:rsidR="008670F3">
              <w:rPr>
                <w:b/>
              </w:rPr>
              <w:t>- All</w:t>
            </w:r>
          </w:p>
          <w:p w:rsidR="00592E1A" w:rsidRPr="008670F3" w:rsidRDefault="00592E1A" w:rsidP="00592E1A">
            <w:pPr>
              <w:pStyle w:val="Content"/>
              <w:numPr>
                <w:ilvl w:val="0"/>
                <w:numId w:val="6"/>
              </w:numPr>
            </w:pPr>
            <w:r w:rsidRPr="00FE0B96">
              <w:rPr>
                <w:b/>
              </w:rPr>
              <w:t>Chat Bot (</w:t>
            </w:r>
            <w:r w:rsidRPr="00FE0B96">
              <w:rPr>
                <w:b/>
                <w:color w:val="FF0000"/>
              </w:rPr>
              <w:t>IF CAN</w:t>
            </w:r>
            <w:r w:rsidRPr="00FE0B96">
              <w:rPr>
                <w:b/>
              </w:rPr>
              <w:t>)</w:t>
            </w:r>
            <w:r w:rsidR="00C45D32" w:rsidRPr="00FE0B96">
              <w:rPr>
                <w:b/>
              </w:rPr>
              <w:t>.</w:t>
            </w:r>
            <w:r w:rsidR="008670F3">
              <w:rPr>
                <w:b/>
              </w:rPr>
              <w:t xml:space="preserve"> – Member/Mod/AD</w:t>
            </w:r>
          </w:p>
          <w:p w:rsidR="008670F3" w:rsidRDefault="008670F3" w:rsidP="00592E1A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 w:rsidRPr="008670F3">
              <w:rPr>
                <w:b/>
              </w:rPr>
              <w:t>Badge (</w:t>
            </w:r>
            <w:r w:rsidRPr="008670F3">
              <w:rPr>
                <w:b/>
                <w:color w:val="FF0000"/>
              </w:rPr>
              <w:t>IF CAN</w:t>
            </w:r>
            <w:r w:rsidRPr="008670F3">
              <w:rPr>
                <w:b/>
              </w:rPr>
              <w:t>) – Member/Mod/AD</w:t>
            </w:r>
          </w:p>
          <w:p w:rsidR="005E1EB0" w:rsidRDefault="005E1EB0" w:rsidP="005E1EB0">
            <w:pPr>
              <w:pStyle w:val="Content"/>
              <w:rPr>
                <w:b/>
              </w:rPr>
            </w:pPr>
            <w:r>
              <w:rPr>
                <w:b/>
              </w:rPr>
              <w:t xml:space="preserve">+ Management (Admin/Moderator):  </w:t>
            </w:r>
          </w:p>
          <w:p w:rsidR="005E1EB0" w:rsidRPr="005E1EB0" w:rsidRDefault="005E1EB0" w:rsidP="005E1EB0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UserManage – Admin/Mod (Delete/Ban/</w:t>
            </w:r>
            <w:r w:rsidRPr="005E1EB0">
              <w:rPr>
                <w:b/>
                <w:color w:val="FF0000"/>
              </w:rPr>
              <w:t>Rep Comment</w:t>
            </w:r>
            <w:r>
              <w:rPr>
                <w:b/>
                <w:color w:val="FF0000"/>
              </w:rPr>
              <w:t xml:space="preserve"> - [Status])</w:t>
            </w:r>
          </w:p>
          <w:p w:rsidR="005E1EB0" w:rsidRDefault="005E1EB0" w:rsidP="005E1EB0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UserManage – Admin (Upgrade Mod)</w:t>
            </w:r>
            <w:r w:rsidR="00EC0C1F">
              <w:rPr>
                <w:b/>
              </w:rPr>
              <w:t xml:space="preserve"> – (</w:t>
            </w:r>
            <w:r w:rsidR="00EC0C1F" w:rsidRPr="00EC0C1F">
              <w:rPr>
                <w:b/>
                <w:color w:val="FF0000"/>
                <w:u w:val="single"/>
              </w:rPr>
              <w:t>Care Simillar Mail</w:t>
            </w:r>
            <w:r w:rsidR="00EC0C1F">
              <w:rPr>
                <w:b/>
              </w:rPr>
              <w:t>)</w:t>
            </w:r>
          </w:p>
          <w:p w:rsidR="005E1EB0" w:rsidRPr="008670F3" w:rsidRDefault="005E1EB0" w:rsidP="005E1EB0">
            <w:pPr>
              <w:pStyle w:val="Conten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 xml:space="preserve">Genre/Actor/Director/Movies/ - Admin/Mod </w:t>
            </w:r>
          </w:p>
          <w:p w:rsidR="00FE0B96" w:rsidRPr="00FE0B96" w:rsidRDefault="00FE0B96" w:rsidP="00FE0B96">
            <w:pPr>
              <w:pStyle w:val="Content"/>
              <w:ind w:left="720"/>
            </w:pPr>
          </w:p>
          <w:p w:rsidR="00FE0B96" w:rsidRDefault="00FE0B96" w:rsidP="00FE0B96">
            <w:pPr>
              <w:pStyle w:val="Heading2"/>
            </w:pPr>
            <w:r w:rsidRPr="00FE0B96">
              <w:rPr>
                <w:b/>
              </w:rPr>
              <w:t>4</w:t>
            </w:r>
            <w:r w:rsidRPr="00FE0B96">
              <w:t>. Database Design</w:t>
            </w:r>
          </w:p>
        </w:tc>
      </w:tr>
      <w:tr w:rsidR="00E82369" w:rsidTr="00DF027C">
        <w:trPr>
          <w:trHeight w:val="3546"/>
        </w:trPr>
        <w:tc>
          <w:tcPr>
            <w:tcW w:w="9999" w:type="dxa"/>
          </w:tcPr>
          <w:p w:rsidR="00740A84" w:rsidRPr="00740A84" w:rsidRDefault="00FE0B96" w:rsidP="00E41415">
            <w:pPr>
              <w:pStyle w:val="Heading2"/>
              <w:numPr>
                <w:ilvl w:val="0"/>
                <w:numId w:val="6"/>
              </w:numPr>
              <w:spacing w:after="0"/>
            </w:pPr>
            <w:r w:rsidRPr="00FE0B96">
              <w:rPr>
                <w:sz w:val="32"/>
              </w:rPr>
              <w:lastRenderedPageBreak/>
              <w:t xml:space="preserve">Users: </w:t>
            </w:r>
            <w:r w:rsidRPr="00FE0B96">
              <w:rPr>
                <w:color w:val="FF0000"/>
                <w:sz w:val="32"/>
                <w:u w:val="single"/>
              </w:rPr>
              <w:t>UID</w:t>
            </w:r>
            <w:r w:rsidRPr="00FE0B96">
              <w:rPr>
                <w:sz w:val="32"/>
              </w:rPr>
              <w:t>, Name, Passwords, Roles (</w:t>
            </w:r>
            <w:r w:rsidRPr="00FE0B96">
              <w:rPr>
                <w:color w:val="FF0000"/>
                <w:sz w:val="32"/>
              </w:rPr>
              <w:t>Admin - 2, Moderator – 1, Member - 0, Guest</w:t>
            </w:r>
            <w:r w:rsidRPr="00FE0B96">
              <w:rPr>
                <w:sz w:val="32"/>
              </w:rPr>
              <w:t>), Mail, Uimg</w:t>
            </w:r>
            <w:r w:rsidR="0059395D">
              <w:rPr>
                <w:sz w:val="32"/>
              </w:rPr>
              <w:t>.</w:t>
            </w:r>
          </w:p>
          <w:p w:rsidR="004C749B" w:rsidRPr="00740A84" w:rsidRDefault="004C749B" w:rsidP="00E41415">
            <w:pPr>
              <w:pStyle w:val="Heading2"/>
              <w:numPr>
                <w:ilvl w:val="0"/>
                <w:numId w:val="6"/>
              </w:numPr>
              <w:spacing w:after="0"/>
            </w:pPr>
            <w:r w:rsidRPr="00740A84">
              <w:rPr>
                <w:sz w:val="32"/>
              </w:rPr>
              <w:t xml:space="preserve">Genre: </w:t>
            </w:r>
            <w:r w:rsidRPr="00740A84">
              <w:rPr>
                <w:color w:val="FF0000"/>
                <w:sz w:val="32"/>
                <w:u w:val="single"/>
              </w:rPr>
              <w:t>GID</w:t>
            </w:r>
            <w:r w:rsidRPr="00740A84">
              <w:rPr>
                <w:sz w:val="32"/>
              </w:rPr>
              <w:t>, GenreName.</w:t>
            </w:r>
          </w:p>
          <w:p w:rsidR="004C749B" w:rsidRPr="00786E3F" w:rsidRDefault="004C749B" w:rsidP="00FE0B96">
            <w:pPr>
              <w:pStyle w:val="ListParagraph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b w:val="0"/>
                <w:sz w:val="32"/>
              </w:rPr>
              <w:t xml:space="preserve">Actor: </w:t>
            </w:r>
            <w:r w:rsidRPr="00CB0F70">
              <w:rPr>
                <w:b w:val="0"/>
                <w:color w:val="FF0000"/>
                <w:sz w:val="32"/>
                <w:u w:val="single"/>
              </w:rPr>
              <w:t>AID</w:t>
            </w:r>
            <w:r>
              <w:rPr>
                <w:b w:val="0"/>
                <w:sz w:val="32"/>
              </w:rPr>
              <w:t>, ActorName,</w:t>
            </w:r>
            <w:r w:rsidR="00E35643">
              <w:rPr>
                <w:b w:val="0"/>
                <w:sz w:val="32"/>
              </w:rPr>
              <w:t xml:space="preserve"> </w:t>
            </w:r>
            <w:r w:rsidR="00786E3F" w:rsidRPr="00E35643">
              <w:rPr>
                <w:b w:val="0"/>
                <w:color w:val="00B0F0"/>
                <w:sz w:val="32"/>
              </w:rPr>
              <w:t>Wiki Link</w:t>
            </w:r>
            <w:r w:rsidR="00786E3F">
              <w:rPr>
                <w:b w:val="0"/>
                <w:sz w:val="32"/>
              </w:rPr>
              <w:t>.</w:t>
            </w:r>
            <w:r w:rsidR="00E41415">
              <w:rPr>
                <w:b w:val="0"/>
                <w:sz w:val="32"/>
              </w:rPr>
              <w:t xml:space="preserve"> </w:t>
            </w:r>
          </w:p>
          <w:p w:rsidR="00786E3F" w:rsidRDefault="00786E3F" w:rsidP="00FE0B96">
            <w:pPr>
              <w:pStyle w:val="ListParagraph"/>
              <w:numPr>
                <w:ilvl w:val="0"/>
                <w:numId w:val="6"/>
              </w:numPr>
              <w:rPr>
                <w:b w:val="0"/>
                <w:sz w:val="32"/>
              </w:rPr>
            </w:pPr>
            <w:r w:rsidRPr="00786E3F">
              <w:rPr>
                <w:b w:val="0"/>
                <w:sz w:val="32"/>
              </w:rPr>
              <w:t xml:space="preserve">Director: </w:t>
            </w:r>
            <w:r w:rsidRPr="00CB0F70">
              <w:rPr>
                <w:b w:val="0"/>
                <w:color w:val="FF0000"/>
                <w:sz w:val="32"/>
                <w:u w:val="single"/>
              </w:rPr>
              <w:t>DID</w:t>
            </w:r>
            <w:r w:rsidRPr="00786E3F">
              <w:rPr>
                <w:b w:val="0"/>
                <w:sz w:val="32"/>
              </w:rPr>
              <w:t>, DirectorName, Nationality.</w:t>
            </w:r>
          </w:p>
          <w:p w:rsidR="00133C43" w:rsidRPr="00786E3F" w:rsidRDefault="00823C8A" w:rsidP="00FE0B96">
            <w:pPr>
              <w:pStyle w:val="ListParagraph"/>
              <w:numPr>
                <w:ilvl w:val="0"/>
                <w:numId w:val="6"/>
              </w:numPr>
              <w:rPr>
                <w:b w:val="0"/>
                <w:sz w:val="32"/>
              </w:rPr>
            </w:pPr>
            <w:r>
              <w:rPr>
                <w:b w:val="0"/>
                <w:sz w:val="32"/>
              </w:rPr>
              <w:t xml:space="preserve">Status: </w:t>
            </w:r>
            <w:r w:rsidR="00216655" w:rsidRPr="00216655">
              <w:rPr>
                <w:b w:val="0"/>
                <w:color w:val="FF0000"/>
                <w:sz w:val="32"/>
                <w:u w:val="single"/>
              </w:rPr>
              <w:t>SID</w:t>
            </w:r>
            <w:r w:rsidR="00216655">
              <w:rPr>
                <w:b w:val="0"/>
                <w:sz w:val="32"/>
              </w:rPr>
              <w:t>, StatusName (</w:t>
            </w:r>
            <w:r w:rsidR="00216655" w:rsidRPr="00216655">
              <w:rPr>
                <w:b w:val="0"/>
                <w:color w:val="FF0000"/>
                <w:sz w:val="32"/>
              </w:rPr>
              <w:t>Full, Trailer, Full HD, Blue-ray</w:t>
            </w:r>
            <w:r w:rsidR="00216655">
              <w:rPr>
                <w:b w:val="0"/>
                <w:sz w:val="32"/>
              </w:rPr>
              <w:t xml:space="preserve">) </w:t>
            </w:r>
          </w:p>
          <w:p w:rsidR="00133C43" w:rsidRDefault="00133C43" w:rsidP="00133C43">
            <w:pPr>
              <w:pStyle w:val="ListParagraph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b w:val="0"/>
              </w:rPr>
              <w:t xml:space="preserve">Movies: </w:t>
            </w:r>
            <w:r w:rsidRPr="00133C43">
              <w:rPr>
                <w:b w:val="0"/>
                <w:color w:val="FF0000"/>
                <w:u w:val="single"/>
              </w:rPr>
              <w:t>MID</w:t>
            </w:r>
            <w:r>
              <w:rPr>
                <w:b w:val="0"/>
              </w:rPr>
              <w:t xml:space="preserve">, </w:t>
            </w:r>
            <w:r w:rsidRPr="00133C43">
              <w:rPr>
                <w:b w:val="0"/>
                <w:color w:val="FF0000"/>
              </w:rPr>
              <w:t>GID</w:t>
            </w:r>
            <w:r>
              <w:rPr>
                <w:b w:val="0"/>
              </w:rPr>
              <w:t xml:space="preserve">, </w:t>
            </w:r>
            <w:r w:rsidRPr="00133C43">
              <w:rPr>
                <w:b w:val="0"/>
                <w:color w:val="FF0000"/>
              </w:rPr>
              <w:t>AID</w:t>
            </w:r>
            <w:r>
              <w:rPr>
                <w:b w:val="0"/>
              </w:rPr>
              <w:t xml:space="preserve">, </w:t>
            </w:r>
            <w:r w:rsidRPr="00133C43">
              <w:rPr>
                <w:b w:val="0"/>
                <w:color w:val="FF0000"/>
              </w:rPr>
              <w:t>DID</w:t>
            </w:r>
            <w:r w:rsidR="00216655">
              <w:rPr>
                <w:b w:val="0"/>
                <w:color w:val="FF0000"/>
              </w:rPr>
              <w:t>, SID</w:t>
            </w:r>
            <w:r>
              <w:rPr>
                <w:b w:val="0"/>
              </w:rPr>
              <w:t xml:space="preserve">, </w:t>
            </w:r>
            <w:r w:rsidR="0059395D">
              <w:rPr>
                <w:b w:val="0"/>
              </w:rPr>
              <w:t>Title</w:t>
            </w:r>
            <w:r w:rsidR="00216655">
              <w:rPr>
                <w:b w:val="0"/>
              </w:rPr>
              <w:t xml:space="preserve">, </w:t>
            </w:r>
            <w:r>
              <w:rPr>
                <w:b w:val="0"/>
              </w:rPr>
              <w:t>Desription,</w:t>
            </w:r>
            <w:r w:rsidR="00216655">
              <w:rPr>
                <w:b w:val="0"/>
              </w:rPr>
              <w:t xml:space="preserve"> Nationality, </w:t>
            </w:r>
            <w:r w:rsidR="0059395D">
              <w:rPr>
                <w:b w:val="0"/>
              </w:rPr>
              <w:t>Languages, ReleaseDate, Date,</w:t>
            </w:r>
            <w:r w:rsidR="00E35643">
              <w:rPr>
                <w:b w:val="0"/>
              </w:rPr>
              <w:t xml:space="preserve"> </w:t>
            </w:r>
            <w:r w:rsidR="00E35643" w:rsidRPr="00E35643">
              <w:rPr>
                <w:b w:val="0"/>
                <w:color w:val="00B0F0"/>
              </w:rPr>
              <w:t>Mlink</w:t>
            </w:r>
            <w:r w:rsidR="00E35643">
              <w:rPr>
                <w:b w:val="0"/>
                <w:color w:val="00B0F0"/>
              </w:rPr>
              <w:t>(nvachar(max))</w:t>
            </w:r>
            <w:r w:rsidR="00E35643">
              <w:rPr>
                <w:b w:val="0"/>
              </w:rPr>
              <w:t>,</w:t>
            </w:r>
            <w:r w:rsidR="0059395D">
              <w:rPr>
                <w:b w:val="0"/>
              </w:rPr>
              <w:t xml:space="preserve"> Length (</w:t>
            </w:r>
            <w:r w:rsidR="0059395D" w:rsidRPr="00E35643">
              <w:rPr>
                <w:b w:val="0"/>
                <w:color w:val="00B050"/>
              </w:rPr>
              <w:t>IF CAN</w:t>
            </w:r>
            <w:r w:rsidR="0059395D">
              <w:rPr>
                <w:b w:val="0"/>
              </w:rPr>
              <w:t>), View (</w:t>
            </w:r>
            <w:r w:rsidR="0059395D" w:rsidRPr="00E35643">
              <w:rPr>
                <w:b w:val="0"/>
                <w:color w:val="00B050"/>
              </w:rPr>
              <w:t>IF CAN</w:t>
            </w:r>
            <w:r w:rsidR="0059395D">
              <w:rPr>
                <w:b w:val="0"/>
              </w:rPr>
              <w:t>).</w:t>
            </w:r>
          </w:p>
          <w:p w:rsidR="00823C8A" w:rsidRDefault="00216655" w:rsidP="00133C43">
            <w:pPr>
              <w:pStyle w:val="ListParagraph"/>
              <w:numPr>
                <w:ilvl w:val="0"/>
                <w:numId w:val="6"/>
              </w:numPr>
              <w:rPr>
                <w:b w:val="0"/>
                <w:u w:val="single"/>
              </w:rPr>
            </w:pPr>
            <w:r w:rsidRPr="00FE4362">
              <w:rPr>
                <w:b w:val="0"/>
                <w:u w:val="single"/>
              </w:rPr>
              <w:t xml:space="preserve">Rate: </w:t>
            </w:r>
            <w:r w:rsidR="0059395D" w:rsidRPr="00FE4362">
              <w:rPr>
                <w:b w:val="0"/>
                <w:color w:val="FF0000"/>
                <w:u w:val="single"/>
              </w:rPr>
              <w:t>RID</w:t>
            </w:r>
            <w:r w:rsidR="0059395D" w:rsidRPr="00FE4362">
              <w:rPr>
                <w:b w:val="0"/>
                <w:u w:val="single"/>
              </w:rPr>
              <w:t xml:space="preserve">, </w:t>
            </w:r>
            <w:r w:rsidR="0059395D" w:rsidRPr="00FE4362">
              <w:rPr>
                <w:b w:val="0"/>
                <w:color w:val="FF0000"/>
                <w:u w:val="single"/>
              </w:rPr>
              <w:t>UID</w:t>
            </w:r>
            <w:r w:rsidR="0059395D" w:rsidRPr="00FE4362">
              <w:rPr>
                <w:b w:val="0"/>
                <w:u w:val="single"/>
              </w:rPr>
              <w:t xml:space="preserve">, </w:t>
            </w:r>
            <w:r w:rsidR="0059395D" w:rsidRPr="00FE4362">
              <w:rPr>
                <w:b w:val="0"/>
                <w:color w:val="FF0000"/>
                <w:u w:val="single"/>
              </w:rPr>
              <w:t>MID</w:t>
            </w:r>
            <w:r w:rsidR="0059395D" w:rsidRPr="00FE4362">
              <w:rPr>
                <w:b w:val="0"/>
                <w:u w:val="single"/>
              </w:rPr>
              <w:t>, Point, Comment, Date.</w:t>
            </w:r>
          </w:p>
          <w:p w:rsidR="00E41415" w:rsidRPr="00FE4362" w:rsidRDefault="00E41415" w:rsidP="00133C43">
            <w:pPr>
              <w:pStyle w:val="ListParagraph"/>
              <w:numPr>
                <w:ilvl w:val="0"/>
                <w:numId w:val="6"/>
              </w:numPr>
              <w:rPr>
                <w:b w:val="0"/>
                <w:u w:val="single"/>
              </w:rPr>
            </w:pPr>
            <w:r w:rsidRPr="00E41415">
              <w:rPr>
                <w:b w:val="0"/>
              </w:rPr>
              <w:t xml:space="preserve">Favories_Movies: </w:t>
            </w:r>
            <w:r w:rsidRPr="00E41415">
              <w:rPr>
                <w:b w:val="0"/>
                <w:color w:val="FF0000"/>
              </w:rPr>
              <w:t>UID, MID</w:t>
            </w:r>
            <w:r w:rsidRPr="00E41415">
              <w:rPr>
                <w:b w:val="0"/>
              </w:rPr>
              <w:t>.</w:t>
            </w:r>
          </w:p>
          <w:p w:rsidR="0059395D" w:rsidRDefault="0059395D" w:rsidP="00133C43">
            <w:pPr>
              <w:pStyle w:val="ListParagraph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b w:val="0"/>
              </w:rPr>
              <w:t xml:space="preserve">Movie_Genre: </w:t>
            </w:r>
            <w:r w:rsidRPr="0059395D">
              <w:rPr>
                <w:b w:val="0"/>
                <w:color w:val="FF0000"/>
              </w:rPr>
              <w:t>GID</w:t>
            </w:r>
            <w:r>
              <w:rPr>
                <w:b w:val="0"/>
              </w:rPr>
              <w:t xml:space="preserve">, </w:t>
            </w:r>
            <w:r w:rsidRPr="0059395D">
              <w:rPr>
                <w:b w:val="0"/>
                <w:color w:val="FF0000"/>
              </w:rPr>
              <w:t>MID</w:t>
            </w:r>
            <w:r>
              <w:rPr>
                <w:b w:val="0"/>
              </w:rPr>
              <w:t>.</w:t>
            </w:r>
          </w:p>
          <w:p w:rsidR="0059395D" w:rsidRDefault="00E35643" w:rsidP="00133C43">
            <w:pPr>
              <w:pStyle w:val="ListParagraph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b w:val="0"/>
              </w:rPr>
              <w:t xml:space="preserve">Movie_Actor: </w:t>
            </w:r>
            <w:r w:rsidRPr="00E35643">
              <w:rPr>
                <w:b w:val="0"/>
                <w:color w:val="FF0000"/>
              </w:rPr>
              <w:t>AID</w:t>
            </w:r>
            <w:r>
              <w:rPr>
                <w:b w:val="0"/>
              </w:rPr>
              <w:t xml:space="preserve">, </w:t>
            </w:r>
            <w:r w:rsidRPr="00E35643">
              <w:rPr>
                <w:b w:val="0"/>
                <w:color w:val="FF0000"/>
              </w:rPr>
              <w:t>MID</w:t>
            </w:r>
            <w:r>
              <w:rPr>
                <w:b w:val="0"/>
              </w:rPr>
              <w:t>.</w:t>
            </w:r>
          </w:p>
          <w:p w:rsidR="00E35643" w:rsidRPr="00FA39D5" w:rsidRDefault="00E35643" w:rsidP="00E35643">
            <w:pPr>
              <w:pStyle w:val="ListParagraph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b w:val="0"/>
              </w:rPr>
              <w:t xml:space="preserve">Movie_Director: </w:t>
            </w:r>
            <w:r w:rsidRPr="00E35643">
              <w:rPr>
                <w:b w:val="0"/>
                <w:color w:val="FF0000"/>
              </w:rPr>
              <w:t>DID</w:t>
            </w:r>
            <w:r>
              <w:rPr>
                <w:b w:val="0"/>
              </w:rPr>
              <w:t xml:space="preserve">, </w:t>
            </w:r>
            <w:r w:rsidRPr="00E35643">
              <w:rPr>
                <w:b w:val="0"/>
                <w:color w:val="FF0000"/>
              </w:rPr>
              <w:t>MID</w:t>
            </w:r>
            <w:r>
              <w:rPr>
                <w:b w:val="0"/>
                <w:color w:val="FF0000"/>
              </w:rPr>
              <w:t>.</w:t>
            </w: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  <w:r>
              <w:rPr>
                <w:b w:val="0"/>
              </w:rPr>
              <w:lastRenderedPageBreak/>
              <w:t>5. User - Case</w:t>
            </w:r>
          </w:p>
          <w:p w:rsidR="00FA39D5" w:rsidRDefault="00FA39D5" w:rsidP="00FA39D5">
            <w:pPr>
              <w:jc w:val="center"/>
              <w:rPr>
                <w:b w:val="0"/>
              </w:rPr>
            </w:pPr>
            <w:r>
              <w:rPr>
                <w:b w:val="0"/>
                <w:noProof/>
              </w:rPr>
              <w:drawing>
                <wp:inline distT="0" distB="0" distL="0" distR="0">
                  <wp:extent cx="5091054" cy="733895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390" cy="7340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39D5" w:rsidRDefault="00FA39D5" w:rsidP="00FA39D5">
            <w:pPr>
              <w:jc w:val="center"/>
              <w:rPr>
                <w:b w:val="0"/>
              </w:rPr>
            </w:pPr>
          </w:p>
          <w:p w:rsidR="00FA39D5" w:rsidRDefault="00FA39D5" w:rsidP="00FA39D5">
            <w:pPr>
              <w:jc w:val="center"/>
              <w:rPr>
                <w:b w:val="0"/>
              </w:rPr>
            </w:pPr>
          </w:p>
          <w:p w:rsidR="00FA39D5" w:rsidRDefault="00FA39D5" w:rsidP="00FA39D5">
            <w:pPr>
              <w:jc w:val="center"/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  <w:r>
              <w:rPr>
                <w:b w:val="0"/>
              </w:rPr>
              <w:lastRenderedPageBreak/>
              <w:t>6. Class Diagrams</w:t>
            </w:r>
            <w:r>
              <w:rPr>
                <w:b w:val="0"/>
                <w:noProof/>
              </w:rPr>
              <w:drawing>
                <wp:inline distT="0" distB="0" distL="0" distR="0">
                  <wp:extent cx="6305550" cy="47383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0" cy="473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</w:p>
          <w:p w:rsidR="00FA39D5" w:rsidRDefault="00FA39D5" w:rsidP="00FA39D5">
            <w:pPr>
              <w:rPr>
                <w:b w:val="0"/>
              </w:rPr>
            </w:pPr>
            <w:r>
              <w:rPr>
                <w:b w:val="0"/>
              </w:rPr>
              <w:t>7. Sequece Diagram</w:t>
            </w:r>
          </w:p>
          <w:p w:rsidR="00FA39D5" w:rsidRDefault="00FA39D5" w:rsidP="00FA39D5">
            <w:pPr>
              <w:rPr>
                <w:b w:val="0"/>
              </w:rPr>
            </w:pPr>
            <w:r>
              <w:rPr>
                <w:b w:val="0"/>
                <w:noProof/>
              </w:rPr>
              <w:drawing>
                <wp:inline distT="0" distB="0" distL="0" distR="0">
                  <wp:extent cx="6305550" cy="156273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0" cy="156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</w:rPr>
            </w:pPr>
            <w:r w:rsidRPr="00FA39D5">
              <w:rPr>
                <w:rFonts w:asciiTheme="majorHAnsi" w:hAnsiTheme="majorHAnsi" w:cstheme="majorHAnsi"/>
                <w:b w:val="0"/>
                <w:i/>
                <w:sz w:val="14"/>
              </w:rPr>
              <w:t>1. Login Diagram</w:t>
            </w: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</w:rPr>
            </w:pPr>
            <w:r w:rsidRPr="00FA39D5">
              <w:rPr>
                <w:rFonts w:asciiTheme="majorHAnsi" w:hAnsiTheme="majorHAnsi" w:cstheme="majorHAnsi"/>
                <w:b w:val="0"/>
                <w:i/>
                <w:noProof/>
                <w:sz w:val="14"/>
              </w:rPr>
              <w:lastRenderedPageBreak/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0</wp:posOffset>
                  </wp:positionV>
                  <wp:extent cx="6305550" cy="1630680"/>
                  <wp:effectExtent l="0" t="0" r="0" b="7620"/>
                  <wp:wrapTight wrapText="bothSides">
                    <wp:wrapPolygon edited="0">
                      <wp:start x="0" y="0"/>
                      <wp:lineTo x="0" y="21449"/>
                      <wp:lineTo x="21535" y="21449"/>
                      <wp:lineTo x="21535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A39D5">
              <w:rPr>
                <w:rFonts w:asciiTheme="majorHAnsi" w:hAnsiTheme="majorHAnsi" w:cstheme="majorHAnsi"/>
                <w:b w:val="0"/>
                <w:i/>
                <w:sz w:val="14"/>
              </w:rPr>
              <w:t>2. Sign up Diagrams</w:t>
            </w: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  <w:r w:rsidRPr="00FA39D5">
              <w:rPr>
                <w:rFonts w:asciiTheme="majorHAnsi" w:hAnsiTheme="majorHAnsi" w:cstheme="majorHAnsi"/>
                <w:b w:val="0"/>
                <w:i/>
                <w:noProof/>
                <w:sz w:val="14"/>
                <w:szCs w:val="14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29889</wp:posOffset>
                  </wp:positionH>
                  <wp:positionV relativeFrom="paragraph">
                    <wp:posOffset>-2599</wp:posOffset>
                  </wp:positionV>
                  <wp:extent cx="6294755" cy="1839595"/>
                  <wp:effectExtent l="0" t="0" r="0" b="8255"/>
                  <wp:wrapTight wrapText="bothSides">
                    <wp:wrapPolygon edited="0">
                      <wp:start x="0" y="0"/>
                      <wp:lineTo x="0" y="21473"/>
                      <wp:lineTo x="21506" y="21473"/>
                      <wp:lineTo x="21506" y="0"/>
                      <wp:lineTo x="0" y="0"/>
                    </wp:wrapPolygon>
                  </wp:wrapTight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755" cy="183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A39D5"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  <w:t>3. Search Diagrams</w:t>
            </w: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  <w:r>
              <w:rPr>
                <w:rFonts w:asciiTheme="majorHAnsi" w:hAnsiTheme="majorHAnsi" w:cstheme="majorHAnsi"/>
                <w:b w:val="0"/>
                <w:i/>
                <w:noProof/>
                <w:sz w:val="14"/>
                <w:szCs w:val="14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29889</wp:posOffset>
                  </wp:positionH>
                  <wp:positionV relativeFrom="paragraph">
                    <wp:posOffset>-4430</wp:posOffset>
                  </wp:positionV>
                  <wp:extent cx="6294755" cy="1828800"/>
                  <wp:effectExtent l="0" t="0" r="0" b="0"/>
                  <wp:wrapTight wrapText="bothSides">
                    <wp:wrapPolygon edited="0">
                      <wp:start x="0" y="0"/>
                      <wp:lineTo x="0" y="21375"/>
                      <wp:lineTo x="21506" y="21375"/>
                      <wp:lineTo x="21506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75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  <w:t>4. Advanced Search</w:t>
            </w: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  <w:r>
              <w:rPr>
                <w:rFonts w:asciiTheme="majorHAnsi" w:hAnsiTheme="majorHAnsi" w:cstheme="majorHAnsi"/>
                <w:b w:val="0"/>
                <w:i/>
                <w:noProof/>
                <w:sz w:val="14"/>
                <w:szCs w:val="14"/>
              </w:rPr>
              <w:lastRenderedPageBreak/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29889</wp:posOffset>
                  </wp:positionH>
                  <wp:positionV relativeFrom="paragraph">
                    <wp:posOffset>4888</wp:posOffset>
                  </wp:positionV>
                  <wp:extent cx="6294755" cy="1839595"/>
                  <wp:effectExtent l="0" t="0" r="0" b="8255"/>
                  <wp:wrapTight wrapText="bothSides">
                    <wp:wrapPolygon edited="0">
                      <wp:start x="0" y="0"/>
                      <wp:lineTo x="0" y="21473"/>
                      <wp:lineTo x="21506" y="21473"/>
                      <wp:lineTo x="21506" y="0"/>
                      <wp:lineTo x="0" y="0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755" cy="183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  <w:t>5. Details Page</w:t>
            </w: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  <w:r>
              <w:rPr>
                <w:rFonts w:asciiTheme="majorHAnsi" w:hAnsiTheme="majorHAnsi" w:cstheme="majorHAnsi"/>
                <w:b w:val="0"/>
                <w:i/>
                <w:noProof/>
                <w:sz w:val="14"/>
                <w:szCs w:val="14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29889</wp:posOffset>
                  </wp:positionH>
                  <wp:positionV relativeFrom="paragraph">
                    <wp:posOffset>4548</wp:posOffset>
                  </wp:positionV>
                  <wp:extent cx="6294755" cy="1828800"/>
                  <wp:effectExtent l="0" t="0" r="0" b="0"/>
                  <wp:wrapTight wrapText="bothSides">
                    <wp:wrapPolygon edited="0">
                      <wp:start x="0" y="0"/>
                      <wp:lineTo x="0" y="21375"/>
                      <wp:lineTo x="21506" y="21375"/>
                      <wp:lineTo x="21506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75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  <w:t>6. Watch</w:t>
            </w: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  <w:r>
              <w:rPr>
                <w:rFonts w:asciiTheme="majorHAnsi" w:hAnsiTheme="majorHAnsi" w:cstheme="majorHAnsi"/>
                <w:b w:val="0"/>
                <w:i/>
                <w:noProof/>
                <w:sz w:val="14"/>
                <w:szCs w:val="14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19257</wp:posOffset>
                  </wp:positionH>
                  <wp:positionV relativeFrom="paragraph">
                    <wp:posOffset>15</wp:posOffset>
                  </wp:positionV>
                  <wp:extent cx="6304915" cy="1562735"/>
                  <wp:effectExtent l="0" t="0" r="635" b="0"/>
                  <wp:wrapTight wrapText="bothSides">
                    <wp:wrapPolygon edited="0">
                      <wp:start x="0" y="0"/>
                      <wp:lineTo x="0" y="21328"/>
                      <wp:lineTo x="21537" y="21328"/>
                      <wp:lineTo x="21537" y="0"/>
                      <wp:lineTo x="0" y="0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4915" cy="156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  <w:t>7. Favorites</w:t>
            </w:r>
          </w:p>
          <w:p w:rsid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</w:p>
          <w:p w:rsidR="00FA39D5" w:rsidRPr="00FA39D5" w:rsidRDefault="00FA39D5" w:rsidP="00FA39D5">
            <w:pPr>
              <w:jc w:val="center"/>
              <w:rPr>
                <w:rFonts w:asciiTheme="majorHAnsi" w:hAnsiTheme="majorHAnsi" w:cstheme="majorHAnsi"/>
                <w:b w:val="0"/>
                <w:i/>
                <w:sz w:val="14"/>
                <w:szCs w:val="14"/>
              </w:rPr>
            </w:pPr>
            <w:r>
              <w:rPr>
                <w:rFonts w:asciiTheme="majorHAnsi" w:hAnsiTheme="majorHAnsi" w:cstheme="majorHAnsi"/>
                <w:b w:val="0"/>
                <w:i/>
                <w:noProof/>
                <w:sz w:val="14"/>
                <w:szCs w:val="14"/>
              </w:rPr>
              <w:drawing>
                <wp:anchor distT="0" distB="0" distL="114300" distR="114300" simplePos="0" relativeHeight="251668480" behindDoc="1" locked="0" layoutInCell="1" allowOverlap="1">
                  <wp:simplePos x="0" y="0"/>
                  <wp:positionH relativeFrom="column">
                    <wp:posOffset>29889</wp:posOffset>
                  </wp:positionH>
                  <wp:positionV relativeFrom="paragraph">
                    <wp:posOffset>-6843557</wp:posOffset>
                  </wp:positionV>
                  <wp:extent cx="6294755" cy="1945640"/>
                  <wp:effectExtent l="0" t="0" r="0" b="0"/>
                  <wp:wrapTight wrapText="bothSides">
                    <wp:wrapPolygon edited="0">
                      <wp:start x="0" y="0"/>
                      <wp:lineTo x="0" y="21360"/>
                      <wp:lineTo x="21506" y="21360"/>
                      <wp:lineTo x="21506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755" cy="194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A39D5" w:rsidTr="00DF027C">
        <w:trPr>
          <w:trHeight w:val="3546"/>
        </w:trPr>
        <w:tc>
          <w:tcPr>
            <w:tcW w:w="9999" w:type="dxa"/>
          </w:tcPr>
          <w:p w:rsidR="00FA39D5" w:rsidRPr="00FE0B96" w:rsidRDefault="00FA39D5" w:rsidP="00FA39D5">
            <w:pPr>
              <w:pStyle w:val="Heading2"/>
              <w:spacing w:after="0"/>
              <w:rPr>
                <w:sz w:val="32"/>
              </w:rPr>
            </w:pPr>
            <w:r>
              <w:rPr>
                <w:noProof/>
                <w:sz w:val="32"/>
              </w:rPr>
              <w:lastRenderedPageBreak/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532</wp:posOffset>
                  </wp:positionH>
                  <wp:positionV relativeFrom="paragraph">
                    <wp:posOffset>473</wp:posOffset>
                  </wp:positionV>
                  <wp:extent cx="6294755" cy="1945640"/>
                  <wp:effectExtent l="0" t="0" r="0" b="0"/>
                  <wp:wrapTight wrapText="bothSides">
                    <wp:wrapPolygon edited="0">
                      <wp:start x="0" y="0"/>
                      <wp:lineTo x="0" y="21360"/>
                      <wp:lineTo x="21506" y="21360"/>
                      <wp:lineTo x="21506" y="0"/>
                      <wp:lineTo x="0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755" cy="194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A39D5" w:rsidTr="00DF027C">
        <w:trPr>
          <w:trHeight w:val="3546"/>
        </w:trPr>
        <w:tc>
          <w:tcPr>
            <w:tcW w:w="9999" w:type="dxa"/>
          </w:tcPr>
          <w:p w:rsidR="00FA39D5" w:rsidRPr="000509A3" w:rsidRDefault="00FA39D5" w:rsidP="00FA39D5">
            <w:pPr>
              <w:pStyle w:val="Heading2"/>
              <w:spacing w:after="0"/>
              <w:jc w:val="center"/>
              <w:rPr>
                <w:sz w:val="14"/>
                <w:szCs w:val="14"/>
              </w:rPr>
            </w:pPr>
            <w:r w:rsidRPr="000509A3">
              <w:rPr>
                <w:sz w:val="14"/>
                <w:szCs w:val="14"/>
              </w:rPr>
              <w:t>8. Manage</w:t>
            </w:r>
            <w:r w:rsidR="000509A3" w:rsidRPr="000509A3">
              <w:rPr>
                <w:sz w:val="14"/>
                <w:szCs w:val="14"/>
              </w:rPr>
              <w:t xml:space="preserve">ment </w:t>
            </w:r>
          </w:p>
        </w:tc>
      </w:tr>
      <w:tr w:rsidR="007F6E52" w:rsidTr="00DF027C">
        <w:trPr>
          <w:trHeight w:val="3546"/>
        </w:trPr>
        <w:tc>
          <w:tcPr>
            <w:tcW w:w="9999" w:type="dxa"/>
          </w:tcPr>
          <w:p w:rsidR="00BE53E4" w:rsidRPr="00BE53E4" w:rsidRDefault="003D3276" w:rsidP="00BE53E4">
            <w:pPr>
              <w:pStyle w:val="Heading2"/>
              <w:rPr>
                <w:b/>
              </w:rPr>
            </w:pPr>
            <w:r>
              <w:rPr>
                <w:b/>
              </w:rPr>
              <w:lastRenderedPageBreak/>
              <w:t>5. SWR Ideas.</w:t>
            </w:r>
          </w:p>
          <w:p w:rsidR="00C20703" w:rsidRPr="007713FA" w:rsidRDefault="00C20703" w:rsidP="00C20703"/>
          <w:p w:rsidR="007713FA" w:rsidRPr="007713FA" w:rsidRDefault="007713FA" w:rsidP="00BE53E4">
            <w:pPr>
              <w:pStyle w:val="ListParagraph"/>
              <w:numPr>
                <w:ilvl w:val="0"/>
                <w:numId w:val="6"/>
              </w:numPr>
            </w:pPr>
            <w:r w:rsidRPr="007713FA">
              <w:rPr>
                <w:color w:val="00B050"/>
              </w:rPr>
              <w:t>Trung</w:t>
            </w:r>
            <w:r>
              <w:t xml:space="preserve"> – </w:t>
            </w:r>
            <w:r w:rsidRPr="007713FA">
              <w:rPr>
                <w:color w:val="FF0000"/>
              </w:rPr>
              <w:t>Thue Dieu Duong</w:t>
            </w:r>
            <w:r>
              <w:rPr>
                <w:color w:val="FF0000"/>
              </w:rPr>
              <w:t xml:space="preserve"> </w:t>
            </w:r>
            <w:r w:rsidR="00F64BBC">
              <w:rPr>
                <w:color w:val="FF0000"/>
              </w:rPr>
              <w:t xml:space="preserve">=&gt; </w:t>
            </w:r>
            <w:r w:rsidR="00F64BBC" w:rsidRPr="00F64BBC">
              <w:rPr>
                <w:color w:val="00B0F0"/>
              </w:rPr>
              <w:t>Nham vao nguoi ko tin tuong dich vu dieu duong tai benh vien</w:t>
            </w:r>
            <w:r w:rsidR="00F64BBC">
              <w:rPr>
                <w:color w:val="00B0F0"/>
              </w:rPr>
              <w:t xml:space="preserve"> (Thai do, Chat luoc phuc vu</w:t>
            </w:r>
            <w:r w:rsidR="008D64C8">
              <w:rPr>
                <w:color w:val="00B0F0"/>
              </w:rPr>
              <w:t xml:space="preserve"> kém</w:t>
            </w:r>
            <w:r w:rsidR="00F64BBC">
              <w:rPr>
                <w:color w:val="00B0F0"/>
              </w:rPr>
              <w:t>)</w:t>
            </w:r>
            <w:r w:rsidR="008D64C8">
              <w:rPr>
                <w:color w:val="00B0F0"/>
              </w:rPr>
              <w:t>, hướng đến cử nhân ko có việc…</w:t>
            </w:r>
          </w:p>
          <w:p w:rsidR="009D2ECC" w:rsidRPr="009D2ECC" w:rsidRDefault="007713FA" w:rsidP="009D2ECC">
            <w:pPr>
              <w:pStyle w:val="ListParagraph"/>
              <w:numPr>
                <w:ilvl w:val="0"/>
                <w:numId w:val="6"/>
              </w:numPr>
            </w:pPr>
            <w:r>
              <w:rPr>
                <w:color w:val="00B050"/>
              </w:rPr>
              <w:t xml:space="preserve">+ </w:t>
            </w:r>
            <w:r w:rsidR="009D2ECC">
              <w:rPr>
                <w:color w:val="00B050"/>
              </w:rPr>
              <w:t>Phòng đào tạo điều dưỡng:</w:t>
            </w:r>
          </w:p>
          <w:p w:rsidR="009D2ECC" w:rsidRPr="008D64C8" w:rsidRDefault="009D2ECC" w:rsidP="009D2ECC">
            <w:pPr>
              <w:pStyle w:val="ListParagraph"/>
              <w:numPr>
                <w:ilvl w:val="0"/>
                <w:numId w:val="6"/>
              </w:numPr>
              <w:rPr>
                <w:u w:val="single"/>
              </w:rPr>
            </w:pPr>
            <w:r w:rsidRPr="008D64C8">
              <w:rPr>
                <w:color w:val="FF0000"/>
                <w:u w:val="single"/>
              </w:rPr>
              <w:t xml:space="preserve">Điều dưỡng mới ra trường </w:t>
            </w:r>
            <w:r w:rsidRPr="008D64C8">
              <w:rPr>
                <w:u w:val="single"/>
              </w:rPr>
              <w:t>- (Role 1): 6tr/1th/1tr5k (Trừ đào tạo, hoàn thành khoá đào tạo 6</w:t>
            </w:r>
            <w:r w:rsidRPr="008D64C8">
              <w:rPr>
                <w:u w:val="single"/>
                <w:vertAlign w:val="superscript"/>
              </w:rPr>
              <w:t>th</w:t>
            </w:r>
            <w:r w:rsidRPr="008D64C8">
              <w:rPr>
                <w:u w:val="single"/>
              </w:rPr>
              <w:t xml:space="preserve"> </w:t>
            </w:r>
            <w:r w:rsidR="004548B8" w:rsidRPr="008D64C8">
              <w:rPr>
                <w:u w:val="single"/>
              </w:rPr>
              <w:t>10</w:t>
            </w:r>
            <w:r w:rsidRPr="008D64C8">
              <w:rPr>
                <w:u w:val="single"/>
              </w:rPr>
              <w:t>tr/1th) + Gói Combo đào tạo 6</w:t>
            </w:r>
            <w:r w:rsidRPr="008D64C8">
              <w:rPr>
                <w:u w:val="single"/>
                <w:vertAlign w:val="superscript"/>
              </w:rPr>
              <w:t>th</w:t>
            </w:r>
            <w:r w:rsidRPr="008D64C8">
              <w:rPr>
                <w:u w:val="single"/>
              </w:rPr>
              <w:t xml:space="preserve"> = 10tr</w:t>
            </w:r>
          </w:p>
          <w:p w:rsidR="00C04187" w:rsidRPr="008D64C8" w:rsidRDefault="00C04187" w:rsidP="009D2ECC">
            <w:pPr>
              <w:pStyle w:val="ListParagraph"/>
              <w:numPr>
                <w:ilvl w:val="0"/>
                <w:numId w:val="6"/>
              </w:numPr>
              <w:rPr>
                <w:u w:val="single"/>
              </w:rPr>
            </w:pPr>
            <w:r w:rsidRPr="008D64C8">
              <w:rPr>
                <w:u w:val="single"/>
              </w:rPr>
              <w:t>Class = 25/250tr - 113tr/ 137tr – 90tr (Mentor / 6</w:t>
            </w:r>
            <w:r w:rsidRPr="008D64C8">
              <w:rPr>
                <w:u w:val="single"/>
                <w:vertAlign w:val="superscript"/>
              </w:rPr>
              <w:t>th</w:t>
            </w:r>
            <w:r w:rsidRPr="008D64C8">
              <w:rPr>
                <w:u w:val="single"/>
              </w:rPr>
              <w:t>) = 47tr</w:t>
            </w:r>
            <w:r w:rsidR="00C4026C" w:rsidRPr="008D64C8">
              <w:rPr>
                <w:u w:val="single"/>
              </w:rPr>
              <w:t>/6</w:t>
            </w:r>
            <w:r w:rsidR="00C4026C" w:rsidRPr="008D64C8">
              <w:rPr>
                <w:u w:val="single"/>
                <w:vertAlign w:val="superscript"/>
              </w:rPr>
              <w:t>th</w:t>
            </w:r>
            <w:r w:rsidR="00C4026C" w:rsidRPr="008D64C8">
              <w:rPr>
                <w:u w:val="single"/>
              </w:rPr>
              <w:t xml:space="preserve"> Lãi</w:t>
            </w:r>
          </w:p>
          <w:p w:rsidR="00C04187" w:rsidRPr="008D64C8" w:rsidRDefault="00C04187" w:rsidP="009D2ECC">
            <w:pPr>
              <w:pStyle w:val="ListParagraph"/>
              <w:numPr>
                <w:ilvl w:val="0"/>
                <w:numId w:val="6"/>
              </w:numPr>
              <w:rPr>
                <w:u w:val="single"/>
              </w:rPr>
            </w:pPr>
            <w:r w:rsidRPr="008D64C8">
              <w:rPr>
                <w:u w:val="single"/>
              </w:rPr>
              <w:t>Mentor: Dạy 3h/Days/</w:t>
            </w:r>
            <w:r w:rsidR="004548B8" w:rsidRPr="008D64C8">
              <w:rPr>
                <w:u w:val="single"/>
              </w:rPr>
              <w:t>500k</w:t>
            </w:r>
            <w:r w:rsidRPr="008D64C8">
              <w:rPr>
                <w:u w:val="single"/>
              </w:rPr>
              <w:t>.</w:t>
            </w:r>
            <w:r w:rsidR="004548B8" w:rsidRPr="008D64C8">
              <w:rPr>
                <w:u w:val="single"/>
              </w:rPr>
              <w:t xml:space="preserve"> (Done)</w:t>
            </w:r>
          </w:p>
          <w:p w:rsidR="004548B8" w:rsidRPr="0068077F" w:rsidRDefault="004548B8" w:rsidP="009D2ECC">
            <w:pPr>
              <w:pStyle w:val="ListParagraph"/>
              <w:numPr>
                <w:ilvl w:val="0"/>
                <w:numId w:val="6"/>
              </w:numPr>
            </w:pPr>
            <w:r w:rsidRPr="004548B8">
              <w:rPr>
                <w:color w:val="FF0000"/>
              </w:rPr>
              <w:t>Điều dưỡng đã có kinh nghiệm</w:t>
            </w:r>
            <w:r w:rsidR="008D64C8">
              <w:rPr>
                <w:color w:val="FF0000"/>
              </w:rPr>
              <w:t xml:space="preserve"> </w:t>
            </w:r>
            <w:r w:rsidR="008D64C8" w:rsidRPr="008D64C8">
              <w:rPr>
                <w:color w:val="0F0D29" w:themeColor="text1"/>
              </w:rPr>
              <w:t>-</w:t>
            </w:r>
            <w:r>
              <w:t xml:space="preserve"> (Role 2):</w:t>
            </w:r>
            <w:r w:rsidR="00C4026C">
              <w:t xml:space="preserve"> 8-10</w:t>
            </w:r>
            <w:r>
              <w:t>tr/1th</w:t>
            </w:r>
          </w:p>
          <w:p w:rsidR="0068077F" w:rsidRDefault="0068077F" w:rsidP="00BE53E4">
            <w:pPr>
              <w:pStyle w:val="ListParagraph"/>
              <w:numPr>
                <w:ilvl w:val="0"/>
                <w:numId w:val="6"/>
              </w:numPr>
            </w:pPr>
            <w:r>
              <w:t xml:space="preserve">Vừa ra trường: Trả lương nhưng trừ tiền đào tạo; </w:t>
            </w:r>
          </w:p>
          <w:p w:rsidR="0068077F" w:rsidRDefault="0068077F" w:rsidP="00BE53E4">
            <w:pPr>
              <w:pStyle w:val="ListParagraph"/>
              <w:numPr>
                <w:ilvl w:val="0"/>
                <w:numId w:val="6"/>
              </w:numPr>
            </w:pPr>
            <w:r>
              <w:t>* Cam kết: làm đủ 6</w:t>
            </w:r>
            <w:r w:rsidRPr="0068077F">
              <w:rPr>
                <w:vertAlign w:val="superscript"/>
              </w:rPr>
              <w:t>th</w:t>
            </w:r>
            <w:r>
              <w:t xml:space="preserve"> / Trả tiền đào tạo</w:t>
            </w:r>
            <w:r w:rsidR="00E47D2A">
              <w:t>;</w:t>
            </w:r>
            <w:r>
              <w:t>(Thưởng theo doanh thu)</w:t>
            </w:r>
          </w:p>
          <w:p w:rsidR="007713FA" w:rsidRPr="00F64BBC" w:rsidRDefault="0068077F" w:rsidP="003526AE">
            <w:pPr>
              <w:pStyle w:val="ListParagraph"/>
              <w:numPr>
                <w:ilvl w:val="0"/>
                <w:numId w:val="6"/>
              </w:numPr>
            </w:pPr>
            <w:r>
              <w:t xml:space="preserve"> - Người có kinh nghiệm: 15tr đào tạo;(Thưởng theo doanh thu)</w:t>
            </w:r>
          </w:p>
          <w:p w:rsidR="004548B8" w:rsidRDefault="00F64BBC" w:rsidP="00BE53E4">
            <w:pPr>
              <w:pStyle w:val="ListParagraph"/>
              <w:numPr>
                <w:ilvl w:val="0"/>
                <w:numId w:val="6"/>
              </w:numPr>
              <w:rPr>
                <w:color w:val="00B050"/>
              </w:rPr>
            </w:pPr>
            <w:r w:rsidRPr="004548B8">
              <w:rPr>
                <w:color w:val="00B050"/>
              </w:rPr>
              <w:t xml:space="preserve">+ </w:t>
            </w:r>
            <w:r w:rsidR="004548B8" w:rsidRPr="004548B8">
              <w:rPr>
                <w:color w:val="00B050"/>
              </w:rPr>
              <w:t>Trả tiền cho doanh nghiệm cung cấp người điều dưỡng</w:t>
            </w:r>
            <w:r w:rsidR="004548B8">
              <w:rPr>
                <w:color w:val="00B050"/>
              </w:rPr>
              <w:t>:</w:t>
            </w:r>
          </w:p>
          <w:p w:rsidR="003526AE" w:rsidRDefault="008D64C8" w:rsidP="00BE53E4">
            <w:pPr>
              <w:pStyle w:val="ListParagraph"/>
              <w:numPr>
                <w:ilvl w:val="0"/>
                <w:numId w:val="6"/>
              </w:numPr>
              <w:rPr>
                <w:color w:val="00B050"/>
              </w:rPr>
            </w:pPr>
            <w:r>
              <w:rPr>
                <w:color w:val="00B050"/>
              </w:rPr>
              <w:t xml:space="preserve">+ </w:t>
            </w:r>
            <w:r w:rsidR="003526AE">
              <w:rPr>
                <w:color w:val="00B050"/>
              </w:rPr>
              <w:t xml:space="preserve">Role 2: (normal xp): </w:t>
            </w:r>
            <w:r w:rsidR="00AB6BC9">
              <w:rPr>
                <w:color w:val="00B050"/>
              </w:rPr>
              <w:t>30k/1h</w:t>
            </w:r>
            <w:r w:rsidR="003526AE">
              <w:rPr>
                <w:color w:val="00B050"/>
              </w:rPr>
              <w:t xml:space="preserve"> (7-8h/days)</w:t>
            </w:r>
          </w:p>
          <w:p w:rsidR="00BE53E4" w:rsidRPr="006E0A23" w:rsidRDefault="0068077F" w:rsidP="00FD7089">
            <w:pPr>
              <w:pStyle w:val="ListParagraph"/>
              <w:numPr>
                <w:ilvl w:val="0"/>
                <w:numId w:val="6"/>
              </w:numPr>
              <w:rPr>
                <w:color w:val="00B050"/>
              </w:rPr>
            </w:pPr>
            <w:r w:rsidRPr="004548B8">
              <w:rPr>
                <w:color w:val="00B050"/>
              </w:rPr>
              <w:t xml:space="preserve">+ Mua web 3tr + </w:t>
            </w:r>
            <w:r w:rsidRPr="00C20703">
              <w:rPr>
                <w:color w:val="FF0000"/>
              </w:rPr>
              <w:t>Host 2tr5-3tr/th</w:t>
            </w:r>
            <w:r w:rsidRPr="004548B8">
              <w:rPr>
                <w:color w:val="00B050"/>
              </w:rPr>
              <w:t xml:space="preserve"> = 6tr / </w:t>
            </w:r>
          </w:p>
          <w:p w:rsidR="00BE53E4" w:rsidRDefault="00BE53E4" w:rsidP="00FD7089"/>
          <w:p w:rsidR="00BE53E4" w:rsidRDefault="00BE53E4" w:rsidP="00FD7089"/>
          <w:p w:rsidR="00BE53E4" w:rsidRDefault="00BE53E4" w:rsidP="00FD7089"/>
          <w:p w:rsidR="00D71A70" w:rsidRDefault="00D71A70" w:rsidP="00D71A70">
            <w:pPr>
              <w:pStyle w:val="ListParagraph"/>
              <w:numPr>
                <w:ilvl w:val="0"/>
                <w:numId w:val="6"/>
              </w:numPr>
            </w:pPr>
            <w:r>
              <w:t xml:space="preserve">Hosting Review, </w:t>
            </w:r>
          </w:p>
          <w:p w:rsidR="00D71A70" w:rsidRDefault="00D71A70" w:rsidP="00D71A70">
            <w:pPr>
              <w:pStyle w:val="ListParagraph"/>
              <w:numPr>
                <w:ilvl w:val="0"/>
                <w:numId w:val="6"/>
              </w:numPr>
            </w:pPr>
            <w:r>
              <w:t>Web dat cho spa 3-5%</w:t>
            </w:r>
          </w:p>
          <w:p w:rsidR="00D71A70" w:rsidRDefault="00D71A70" w:rsidP="00D71A70">
            <w:pPr>
              <w:pStyle w:val="ListParagraph"/>
              <w:numPr>
                <w:ilvl w:val="0"/>
                <w:numId w:val="6"/>
              </w:numPr>
            </w:pPr>
            <w:r>
              <w:t xml:space="preserve">Web dat cho Nha Hang </w:t>
            </w:r>
          </w:p>
          <w:p w:rsidR="00BE53E4" w:rsidRDefault="00BE53E4" w:rsidP="00BE53E4"/>
          <w:p w:rsidR="00F71115" w:rsidRDefault="00F71115" w:rsidP="00BE53E4">
            <w:r>
              <w:t>6. Kiem Thuc Truoc Khi Di Thuc Tap</w:t>
            </w:r>
            <w:r w:rsidR="003606BD">
              <w:t xml:space="preserve"> – C#</w:t>
            </w:r>
          </w:p>
          <w:p w:rsidR="00F71115" w:rsidRDefault="00F71115" w:rsidP="00BE53E4">
            <w:r>
              <w:t xml:space="preserve">- Sort – Tree – </w:t>
            </w:r>
          </w:p>
          <w:p w:rsidR="00F71115" w:rsidRDefault="00F71115" w:rsidP="00BE53E4">
            <w:r>
              <w:t xml:space="preserve">- </w:t>
            </w:r>
            <w:r w:rsidR="003606BD">
              <w:t>List – HashTable – Stack (LIFO) – Queue (FIFO)</w:t>
            </w:r>
          </w:p>
          <w:p w:rsidR="003606BD" w:rsidRDefault="003606BD" w:rsidP="00BE53E4">
            <w:r>
              <w:t>- doGet – doPost</w:t>
            </w:r>
          </w:p>
          <w:p w:rsidR="003606BD" w:rsidRDefault="003606BD" w:rsidP="00BE53E4">
            <w:r>
              <w:t xml:space="preserve">- Session – Cookie </w:t>
            </w:r>
          </w:p>
          <w:p w:rsidR="00F71115" w:rsidRDefault="003A1EB2" w:rsidP="00BE53E4">
            <w:r>
              <w:t>- Api</w:t>
            </w:r>
          </w:p>
          <w:p w:rsidR="003A1EB2" w:rsidRDefault="003A1EB2" w:rsidP="00BE53E4">
            <w:r>
              <w:t>- Framework</w:t>
            </w:r>
          </w:p>
          <w:p w:rsidR="00F71115" w:rsidRDefault="00F71115" w:rsidP="00BE53E4"/>
          <w:p w:rsidR="00F71115" w:rsidRDefault="00F71115" w:rsidP="00BE53E4"/>
          <w:p w:rsidR="00F71115" w:rsidRDefault="00F71115" w:rsidP="00BE53E4"/>
          <w:p w:rsidR="00F71115" w:rsidRDefault="0028718F" w:rsidP="00BE53E4">
            <w:r>
              <w:lastRenderedPageBreak/>
              <w:t>7</w:t>
            </w:r>
            <w:r w:rsidR="00F71115">
              <w:t xml:space="preserve">. Kiem Tra Kthuc Database </w:t>
            </w:r>
          </w:p>
          <w:p w:rsidR="00F71115" w:rsidRDefault="00F71115" w:rsidP="00BE53E4">
            <w:r>
              <w:t>- Basic:</w:t>
            </w:r>
          </w:p>
          <w:p w:rsidR="003A1EB2" w:rsidRDefault="003A1EB2" w:rsidP="00BE53E4">
            <w:r>
              <w:t xml:space="preserve">+ Binary Object: </w:t>
            </w:r>
          </w:p>
          <w:p w:rsidR="003606BD" w:rsidRDefault="003606BD" w:rsidP="00BE53E4">
            <w:r>
              <w:t>+ Join: Inner Join, Left Join</w:t>
            </w:r>
            <w:r w:rsidR="003A1EB2">
              <w:t>, Right Join, Full Join, Outer Join, Self Join</w:t>
            </w:r>
          </w:p>
          <w:p w:rsidR="003A1EB2" w:rsidRDefault="003A1EB2" w:rsidP="00BE53E4">
            <w:r>
              <w:t xml:space="preserve">+ Group By, Having Group: </w:t>
            </w:r>
          </w:p>
          <w:p w:rsidR="003606BD" w:rsidRDefault="003606BD" w:rsidP="00BE53E4">
            <w:r>
              <w:t xml:space="preserve">+ Having and Where: </w:t>
            </w:r>
          </w:p>
          <w:p w:rsidR="003606BD" w:rsidRDefault="003606BD" w:rsidP="00BE53E4">
            <w:r>
              <w:t>+ Union</w:t>
            </w:r>
            <w:r w:rsidR="003A1EB2">
              <w:t xml:space="preserve">: </w:t>
            </w:r>
          </w:p>
          <w:p w:rsidR="003A1EB2" w:rsidRDefault="003A1EB2" w:rsidP="00BE53E4">
            <w:r>
              <w:t xml:space="preserve">+ With As: </w:t>
            </w:r>
          </w:p>
          <w:p w:rsidR="0028718F" w:rsidRDefault="0028718F" w:rsidP="00BE53E4"/>
          <w:p w:rsidR="0028718F" w:rsidRDefault="0028718F" w:rsidP="00BE53E4"/>
          <w:p w:rsidR="00166836" w:rsidRDefault="00166836" w:rsidP="00166836">
            <w:pPr>
              <w:pStyle w:val="ListParagraph"/>
              <w:numPr>
                <w:ilvl w:val="0"/>
                <w:numId w:val="6"/>
              </w:numPr>
            </w:pPr>
            <w:r>
              <w:t xml:space="preserve">MK: 123456 – MD5 </w:t>
            </w:r>
            <w:r w:rsidR="005F0CAD">
              <w:t xml:space="preserve">(base64) </w:t>
            </w:r>
            <w:r>
              <w:t>– B</w:t>
            </w:r>
            <w:r w:rsidR="005F0CAD">
              <w:t>c</w:t>
            </w:r>
            <w:r>
              <w:t>rypt</w:t>
            </w:r>
            <w:r w:rsidR="005F0CAD">
              <w:t xml:space="preserve">(random) </w:t>
            </w:r>
            <w:r>
              <w:t>– Database</w:t>
            </w:r>
          </w:p>
          <w:p w:rsidR="005F0CAD" w:rsidRDefault="00166836" w:rsidP="005F0CAD">
            <w:pPr>
              <w:pStyle w:val="ListParagraph"/>
              <w:numPr>
                <w:ilvl w:val="0"/>
                <w:numId w:val="6"/>
              </w:numPr>
            </w:pPr>
            <w:r>
              <w:t xml:space="preserve">Giải mã Brypt </w:t>
            </w:r>
            <w:r w:rsidR="005F0CAD">
              <w:t>–</w:t>
            </w:r>
            <w:r>
              <w:t xml:space="preserve"> </w:t>
            </w:r>
            <w:r w:rsidR="005F0CAD">
              <w:t>MD5</w:t>
            </w:r>
          </w:p>
          <w:p w:rsidR="005F0CAD" w:rsidRDefault="005F0CAD" w:rsidP="005F0CAD">
            <w:pPr>
              <w:pStyle w:val="ListParagraph"/>
              <w:numPr>
                <w:ilvl w:val="0"/>
                <w:numId w:val="6"/>
              </w:numPr>
            </w:pPr>
            <w:r>
              <w:t>Cookie – Session</w:t>
            </w:r>
          </w:p>
          <w:p w:rsidR="005F0CAD" w:rsidRDefault="005F0CAD" w:rsidP="005F0CAD">
            <w:pPr>
              <w:pStyle w:val="ListParagraph"/>
              <w:numPr>
                <w:ilvl w:val="0"/>
                <w:numId w:val="6"/>
              </w:numPr>
            </w:pPr>
            <w:r>
              <w:t>Session Listener – Count View</w:t>
            </w:r>
          </w:p>
          <w:p w:rsidR="00166836" w:rsidRDefault="00166836" w:rsidP="00BE53E4"/>
          <w:p w:rsidR="0028718F" w:rsidRDefault="00560E62" w:rsidP="00560E62">
            <w:pPr>
              <w:pStyle w:val="ListParagraph"/>
              <w:numPr>
                <w:ilvl w:val="0"/>
                <w:numId w:val="6"/>
              </w:numPr>
            </w:pPr>
            <w:r>
              <w:t>Index Page (Complete)</w:t>
            </w:r>
            <w:r w:rsidR="005F0CAD">
              <w:t xml:space="preserve"> – Slider 10 Film Count Date Desc – 6 Box </w:t>
            </w:r>
          </w:p>
          <w:p w:rsidR="0028718F" w:rsidRDefault="0028718F" w:rsidP="0028718F">
            <w:pPr>
              <w:pStyle w:val="ListParagraph"/>
              <w:numPr>
                <w:ilvl w:val="0"/>
                <w:numId w:val="6"/>
              </w:numPr>
            </w:pPr>
            <w:r>
              <w:t>Home Page</w:t>
            </w:r>
          </w:p>
          <w:p w:rsidR="0028718F" w:rsidRDefault="0028718F" w:rsidP="0028718F">
            <w:pPr>
              <w:pStyle w:val="ListParagraph"/>
              <w:numPr>
                <w:ilvl w:val="0"/>
                <w:numId w:val="6"/>
              </w:numPr>
            </w:pPr>
            <w:r>
              <w:t>Movie Detail</w:t>
            </w:r>
          </w:p>
          <w:p w:rsidR="0028718F" w:rsidRDefault="0028718F" w:rsidP="0028718F">
            <w:pPr>
              <w:pStyle w:val="ListParagraph"/>
              <w:numPr>
                <w:ilvl w:val="0"/>
                <w:numId w:val="6"/>
              </w:numPr>
            </w:pPr>
            <w:r>
              <w:t>Movie_Episode – Link BO</w:t>
            </w:r>
            <w:r w:rsidR="00A94793">
              <w:t xml:space="preserve"> (Watch Film)</w:t>
            </w:r>
          </w:p>
          <w:p w:rsidR="0028718F" w:rsidRDefault="0028718F" w:rsidP="0028718F">
            <w:pPr>
              <w:pStyle w:val="ListParagraph"/>
              <w:numPr>
                <w:ilvl w:val="0"/>
                <w:numId w:val="6"/>
              </w:numPr>
            </w:pPr>
            <w:r>
              <w:t>Contact_Page</w:t>
            </w:r>
            <w:r w:rsidR="00161473">
              <w:t xml:space="preserve"> </w:t>
            </w:r>
            <w:r w:rsidR="00A94793">
              <w:t>–</w:t>
            </w:r>
            <w:r w:rsidR="00161473">
              <w:t xml:space="preserve"> </w:t>
            </w:r>
            <w:r w:rsidR="00A94793">
              <w:t>Random Code</w:t>
            </w:r>
          </w:p>
          <w:p w:rsidR="0028718F" w:rsidRDefault="0028718F" w:rsidP="0028718F">
            <w:pPr>
              <w:pStyle w:val="ListParagraph"/>
              <w:numPr>
                <w:ilvl w:val="0"/>
                <w:numId w:val="6"/>
              </w:numPr>
            </w:pPr>
            <w:r>
              <w:t>Profile</w:t>
            </w:r>
          </w:p>
          <w:p w:rsidR="0028718F" w:rsidRDefault="0028718F" w:rsidP="0028718F">
            <w:pPr>
              <w:pStyle w:val="ListParagraph"/>
              <w:numPr>
                <w:ilvl w:val="0"/>
                <w:numId w:val="6"/>
              </w:numPr>
            </w:pPr>
            <w:r>
              <w:t>Management</w:t>
            </w:r>
          </w:p>
          <w:p w:rsidR="0028718F" w:rsidRDefault="0028718F" w:rsidP="0028718F">
            <w:pPr>
              <w:pStyle w:val="ListParagraph"/>
              <w:numPr>
                <w:ilvl w:val="0"/>
                <w:numId w:val="6"/>
              </w:numPr>
            </w:pPr>
            <w:r>
              <w:t>Favorite</w:t>
            </w:r>
          </w:p>
          <w:p w:rsidR="00F71115" w:rsidRPr="003D3276" w:rsidRDefault="00F71115" w:rsidP="00BE53E4">
            <w:pPr>
              <w:pStyle w:val="ListParagraph"/>
              <w:numPr>
                <w:ilvl w:val="0"/>
                <w:numId w:val="6"/>
              </w:numPr>
            </w:pPr>
          </w:p>
        </w:tc>
      </w:tr>
    </w:tbl>
    <w:p w:rsidR="00094BD2" w:rsidRDefault="00094BD2" w:rsidP="00094BD2"/>
    <w:p w:rsidR="00E273D0" w:rsidRDefault="00E273D0" w:rsidP="00094BD2"/>
    <w:p w:rsidR="00E273D0" w:rsidRDefault="00E273D0" w:rsidP="00094BD2"/>
    <w:p w:rsidR="00E273D0" w:rsidRDefault="00E273D0" w:rsidP="00094BD2"/>
    <w:p w:rsidR="00E273D0" w:rsidRDefault="00E273D0" w:rsidP="00094BD2"/>
    <w:p w:rsidR="00E273D0" w:rsidRDefault="00E273D0" w:rsidP="00094BD2"/>
    <w:p w:rsidR="00E273D0" w:rsidRDefault="00E273D0" w:rsidP="00094BD2"/>
    <w:p w:rsidR="00E273D0" w:rsidRDefault="00E273D0" w:rsidP="00094BD2"/>
    <w:p w:rsidR="00E273D0" w:rsidRDefault="00E273D0" w:rsidP="00094BD2"/>
    <w:p w:rsidR="00094BD2" w:rsidRDefault="00094BD2" w:rsidP="00094BD2">
      <w:r>
        <w:lastRenderedPageBreak/>
        <w:t>8</w:t>
      </w:r>
      <w:r>
        <w:t xml:space="preserve">. </w:t>
      </w:r>
      <w:r>
        <w:t>Load Du Lieu</w:t>
      </w:r>
    </w:p>
    <w:p w:rsidR="00094BD2" w:rsidRDefault="00094BD2" w:rsidP="00094BD2">
      <w:r>
        <w:t xml:space="preserve">      -    Index Page:</w:t>
      </w:r>
    </w:p>
    <w:p w:rsidR="00094BD2" w:rsidRDefault="00094BD2" w:rsidP="00094BD2">
      <w:pPr>
        <w:ind w:firstLine="720"/>
      </w:pPr>
      <w:r>
        <w:t>+ Slider: Top 10 latest update – PhuongNL (Finished);</w:t>
      </w:r>
    </w:p>
    <w:p w:rsidR="00094BD2" w:rsidRDefault="00094BD2" w:rsidP="00094BD2">
      <w:pPr>
        <w:ind w:firstLine="720"/>
      </w:pPr>
      <w:r>
        <w:t xml:space="preserve">+ Box: Random 6 movies from movies table </w:t>
      </w:r>
      <w:r w:rsidR="00874915">
        <w:t>– PhuongNL</w:t>
      </w:r>
      <w:r>
        <w:t>;</w:t>
      </w:r>
    </w:p>
    <w:p w:rsidR="00094BD2" w:rsidRDefault="00094BD2" w:rsidP="00094BD2">
      <w:pPr>
        <w:pStyle w:val="ListParagraph"/>
        <w:numPr>
          <w:ilvl w:val="0"/>
          <w:numId w:val="6"/>
        </w:numPr>
      </w:pPr>
      <w:r>
        <w:t>Home Page:</w:t>
      </w:r>
    </w:p>
    <w:p w:rsidR="00CB7476" w:rsidRDefault="00CB7476" w:rsidP="00CB7476">
      <w:pPr>
        <w:ind w:left="720"/>
      </w:pPr>
      <w:r>
        <w:t>+ Random Top 7 in movies Table;</w:t>
      </w:r>
    </w:p>
    <w:p w:rsidR="00CB7476" w:rsidRDefault="00CB7476" w:rsidP="00CB7476">
      <w:pPr>
        <w:ind w:left="720"/>
      </w:pPr>
      <w:r>
        <w:t xml:space="preserve">+ Recent 7 update = </w:t>
      </w:r>
      <w:r>
        <w:t>10 latest update</w:t>
      </w:r>
    </w:p>
    <w:p w:rsidR="00CB7476" w:rsidRDefault="00CB7476" w:rsidP="00CB7476">
      <w:pPr>
        <w:ind w:left="720"/>
      </w:pPr>
      <w:r>
        <w:t xml:space="preserve">+ Japanese Drama = 10 Drama </w:t>
      </w:r>
      <w:r>
        <w:tab/>
      </w:r>
    </w:p>
    <w:p w:rsidR="00CB7476" w:rsidRDefault="00CB7476" w:rsidP="00D52AF1">
      <w:pPr>
        <w:ind w:left="720"/>
      </w:pPr>
      <w:r>
        <w:t>+ Select * From Cate;</w:t>
      </w:r>
    </w:p>
    <w:p w:rsidR="00CB7476" w:rsidRDefault="00CB7476" w:rsidP="00CB7476"/>
    <w:p w:rsidR="00094BD2" w:rsidRDefault="00094BD2" w:rsidP="00094BD2">
      <w:pPr>
        <w:pStyle w:val="ListParagraph"/>
      </w:pPr>
      <w:r>
        <w:t>Sign up -&gt; Create data From Table UserM</w:t>
      </w:r>
    </w:p>
    <w:p w:rsidR="0087605E" w:rsidRDefault="00094BD2" w:rsidP="00A45D55">
      <w:pPr>
        <w:pStyle w:val="ListParagraph"/>
      </w:pPr>
      <w:r>
        <w:t>(Data: Email, Passwords</w:t>
      </w:r>
      <w:r w:rsidR="00A45D55">
        <w:t xml:space="preserve">, </w:t>
      </w:r>
      <w:r>
        <w:t>Role (0 – mem))</w:t>
      </w:r>
    </w:p>
    <w:p w:rsidR="00CB7476" w:rsidRPr="00CB7476" w:rsidRDefault="00A45D55" w:rsidP="00CB7476">
      <w:pPr>
        <w:autoSpaceDE w:val="0"/>
        <w:autoSpaceDN w:val="0"/>
        <w:adjustRightInd w:val="0"/>
        <w:spacing w:line="240" w:lineRule="auto"/>
        <w:ind w:firstLine="720"/>
        <w:rPr>
          <w:rFonts w:ascii="Consolas" w:eastAsiaTheme="minorHAnsi" w:hAnsi="Consolas" w:cs="Consolas"/>
          <w:b w:val="0"/>
          <w:color w:val="808080"/>
          <w:sz w:val="19"/>
          <w:szCs w:val="19"/>
        </w:rPr>
      </w:pPr>
      <w:r>
        <w:rPr>
          <w:rFonts w:ascii="Consolas" w:eastAsiaTheme="minorHAnsi" w:hAnsi="Consolas" w:cs="Consolas"/>
          <w:b w:val="0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b w:val="0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>dbo</w:t>
      </w:r>
      <w:r>
        <w:rPr>
          <w:rFonts w:ascii="Consolas" w:eastAsiaTheme="minorHAnsi" w:hAnsi="Consolas" w:cs="Consolas"/>
          <w:b w:val="0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>USERM</w:t>
      </w:r>
      <w:proofErr w:type="gramEnd"/>
      <w:r>
        <w:rPr>
          <w:rFonts w:ascii="Consolas" w:eastAsiaTheme="minorHAnsi" w:hAnsi="Consolas" w:cs="Consolas"/>
          <w:b w:val="0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b w:val="0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Email</w:t>
      </w:r>
      <w:r>
        <w:rPr>
          <w:rFonts w:ascii="Consolas" w:eastAsiaTheme="minorHAnsi" w:hAnsi="Consolas" w:cs="Consolas"/>
          <w:b w:val="0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Passwords</w:t>
      </w:r>
      <w:r>
        <w:rPr>
          <w:rFonts w:ascii="Consolas" w:eastAsiaTheme="minorHAnsi" w:hAnsi="Consolas" w:cs="Consolas"/>
          <w:b w:val="0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b w:val="0"/>
          <w:color w:val="0000FF"/>
          <w:sz w:val="19"/>
          <w:szCs w:val="19"/>
        </w:rPr>
        <w:t>Role</w:t>
      </w:r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b w:val="0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b w:val="0"/>
          <w:color w:val="0000FF"/>
          <w:sz w:val="19"/>
          <w:szCs w:val="19"/>
        </w:rPr>
        <w:t xml:space="preserve">VALUES  </w:t>
      </w:r>
      <w:r>
        <w:rPr>
          <w:rFonts w:ascii="Consolas" w:eastAsiaTheme="minorHAnsi" w:hAnsi="Consolas" w:cs="Consolas"/>
          <w:b w:val="0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b w:val="0"/>
          <w:color w:val="FF0000"/>
          <w:sz w:val="19"/>
          <w:szCs w:val="19"/>
        </w:rPr>
        <w:t>N''</w:t>
      </w:r>
      <w:r>
        <w:rPr>
          <w:rFonts w:ascii="Consolas" w:eastAsiaTheme="minorHAnsi" w:hAnsi="Consolas" w:cs="Consolas"/>
          <w:b w:val="0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b w:val="0"/>
          <w:color w:val="FF0000"/>
          <w:sz w:val="19"/>
          <w:szCs w:val="19"/>
        </w:rPr>
        <w:t>N''</w:t>
      </w:r>
      <w:r>
        <w:rPr>
          <w:rFonts w:ascii="Consolas" w:eastAsiaTheme="minorHAnsi" w:hAnsi="Consolas" w:cs="Consolas"/>
          <w:b w:val="0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0</w:t>
      </w:r>
      <w:r>
        <w:rPr>
          <w:rFonts w:ascii="Consolas" w:eastAsiaTheme="minorHAnsi" w:hAnsi="Consolas" w:cs="Consolas"/>
          <w:b w:val="0"/>
          <w:color w:val="808080"/>
          <w:sz w:val="19"/>
          <w:szCs w:val="19"/>
        </w:rPr>
        <w:t>)</w:t>
      </w:r>
    </w:p>
    <w:p w:rsidR="00CB7476" w:rsidRDefault="00A45D55" w:rsidP="00CB7476">
      <w:pPr>
        <w:pStyle w:val="ListParagraph"/>
      </w:pPr>
      <w:r>
        <w:t>Pass -&gt; Md5 -&gt; Bcrypt ()</w:t>
      </w:r>
    </w:p>
    <w:p w:rsidR="00A45D55" w:rsidRDefault="00A45D55" w:rsidP="00A45D55">
      <w:pPr>
        <w:pStyle w:val="ListParagraph"/>
        <w:numPr>
          <w:ilvl w:val="0"/>
          <w:numId w:val="6"/>
        </w:numPr>
      </w:pPr>
      <w:proofErr w:type="gramStart"/>
      <w:r>
        <w:t>Signup(</w:t>
      </w:r>
      <w:proofErr w:type="gramEnd"/>
      <w:r>
        <w:t>Email, Pass(bcypt));</w:t>
      </w:r>
      <w:r w:rsidR="00CB7476">
        <w:t xml:space="preserve"> (DatHM)</w:t>
      </w:r>
    </w:p>
    <w:p w:rsidR="00A45D55" w:rsidRDefault="00E273D0" w:rsidP="00A45D55">
      <w:pPr>
        <w:pStyle w:val="ListParagraph"/>
        <w:numPr>
          <w:ilvl w:val="0"/>
          <w:numId w:val="6"/>
        </w:numPr>
      </w:pPr>
      <w:r w:rsidRPr="00E273D0">
        <w:rPr>
          <w:color w:val="FF0000"/>
        </w:rPr>
        <w:t>123478</w:t>
      </w:r>
      <w:r>
        <w:t xml:space="preserve"> -&gt; Md5(string (asdasdsa21314sda13124)) -&gt; bcrypt(109328sajd138210)</w:t>
      </w:r>
    </w:p>
    <w:p w:rsidR="00E273D0" w:rsidRDefault="00E273D0" w:rsidP="00E273D0">
      <w:pPr>
        <w:pStyle w:val="ListParagraph"/>
        <w:numPr>
          <w:ilvl w:val="0"/>
          <w:numId w:val="6"/>
        </w:numPr>
      </w:pPr>
      <w:r>
        <w:t>Trong obj có pass so sánh với repass</w:t>
      </w:r>
    </w:p>
    <w:p w:rsidR="00E273D0" w:rsidRDefault="00E273D0" w:rsidP="00E273D0">
      <w:pPr>
        <w:pStyle w:val="ListParagraph"/>
        <w:numPr>
          <w:ilvl w:val="0"/>
          <w:numId w:val="6"/>
        </w:numPr>
      </w:pPr>
      <w:r>
        <w:t>Pass == Repass (</w:t>
      </w:r>
      <w:proofErr w:type="gramStart"/>
      <w:r>
        <w:t>Signup(</w:t>
      </w:r>
      <w:proofErr w:type="gramEnd"/>
      <w:r>
        <w:t>Email, Pass(bcypt));</w:t>
      </w:r>
      <w:r>
        <w:t>)</w:t>
      </w:r>
    </w:p>
    <w:p w:rsidR="00E273D0" w:rsidRDefault="00E273D0" w:rsidP="00E273D0">
      <w:pPr>
        <w:pStyle w:val="ListParagraph"/>
        <w:numPr>
          <w:ilvl w:val="0"/>
          <w:numId w:val="6"/>
        </w:numPr>
      </w:pPr>
      <w:r>
        <w:t>All in try catch</w:t>
      </w:r>
    </w:p>
    <w:p w:rsidR="00CB7476" w:rsidRDefault="00CB7476" w:rsidP="00CB7476">
      <w:pPr>
        <w:pStyle w:val="ListParagraph"/>
      </w:pPr>
      <w:r>
        <w:t>(</w:t>
      </w:r>
      <w:r w:rsidRPr="00CB7476">
        <w:rPr>
          <w:color w:val="FF0000"/>
        </w:rPr>
        <w:t>Luu session</w:t>
      </w:r>
      <w:r>
        <w:t>)</w:t>
      </w:r>
    </w:p>
    <w:p w:rsidR="00270F81" w:rsidRDefault="00270F81" w:rsidP="00270F81">
      <w:pPr>
        <w:pStyle w:val="ListParagraph"/>
        <w:numPr>
          <w:ilvl w:val="0"/>
          <w:numId w:val="6"/>
        </w:numPr>
      </w:pPr>
      <w:r>
        <w:t>Validate:</w:t>
      </w:r>
    </w:p>
    <w:p w:rsidR="00E273D0" w:rsidRDefault="00270F81" w:rsidP="00270F81">
      <w:pPr>
        <w:pStyle w:val="ListParagraph"/>
      </w:pPr>
      <w:r>
        <w:t>1. repass == pass?</w:t>
      </w:r>
    </w:p>
    <w:p w:rsidR="00270F81" w:rsidRDefault="00270F81" w:rsidP="00270F81">
      <w:pPr>
        <w:pStyle w:val="ListParagraph"/>
      </w:pPr>
      <w:r>
        <w:t xml:space="preserve">2. email? (t check 1 lan html) (regex: </w:t>
      </w:r>
      <w:r w:rsidRPr="00270F81">
        <w:t>^([a-z0-9\</w:t>
      </w:r>
      <w:proofErr w:type="gramStart"/>
      <w:r w:rsidRPr="00270F81">
        <w:t>.]+</w:t>
      </w:r>
      <w:proofErr w:type="gramEnd"/>
      <w:r w:rsidRPr="00270F81">
        <w:t>)\@([a-z\.]+)\.([a-z]+){2,3}$</w:t>
      </w:r>
      <w:r>
        <w:t>)</w:t>
      </w:r>
    </w:p>
    <w:p w:rsidR="00270F81" w:rsidRPr="00874915" w:rsidRDefault="00270F81" w:rsidP="00874915">
      <w:pPr>
        <w:ind w:firstLine="720"/>
        <w:rPr>
          <w:color w:val="00B050"/>
        </w:rPr>
      </w:pPr>
      <w:r w:rsidRPr="00874915">
        <w:rPr>
          <w:color w:val="00B050"/>
        </w:rPr>
        <w:t xml:space="preserve">- Random code – Active Account: </w:t>
      </w:r>
    </w:p>
    <w:p w:rsidR="00270F81" w:rsidRPr="00874915" w:rsidRDefault="00270F81" w:rsidP="00874915">
      <w:pPr>
        <w:ind w:firstLine="720"/>
        <w:rPr>
          <w:color w:val="00B050"/>
        </w:rPr>
      </w:pPr>
      <w:r w:rsidRPr="00874915">
        <w:rPr>
          <w:color w:val="00B050"/>
        </w:rPr>
        <w:t>(</w:t>
      </w:r>
      <w:r w:rsidR="00241218" w:rsidRPr="00874915">
        <w:rPr>
          <w:color w:val="00B050"/>
        </w:rPr>
        <w:t>Random code == User input code) – Lỗi -&gt; Index;</w:t>
      </w:r>
    </w:p>
    <w:p w:rsidR="00270F81" w:rsidRPr="00874915" w:rsidRDefault="00241218" w:rsidP="00874915">
      <w:pPr>
        <w:ind w:firstLine="720"/>
        <w:rPr>
          <w:color w:val="00B050"/>
        </w:rPr>
      </w:pPr>
      <w:r w:rsidRPr="00874915">
        <w:rPr>
          <w:color w:val="00B050"/>
        </w:rPr>
        <w:t>Đúng -&gt; Lưu</w:t>
      </w:r>
    </w:p>
    <w:p w:rsidR="00270F81" w:rsidRDefault="00270F81" w:rsidP="00270F81">
      <w:pPr>
        <w:pStyle w:val="ListParagraph"/>
      </w:pPr>
    </w:p>
    <w:p w:rsidR="00270F81" w:rsidRDefault="00270F81" w:rsidP="00270F81">
      <w:pPr>
        <w:pStyle w:val="ListParagraph"/>
      </w:pPr>
    </w:p>
    <w:p w:rsidR="00270F81" w:rsidRDefault="00E273D0" w:rsidP="00270F81">
      <w:pPr>
        <w:pStyle w:val="ListParagraph"/>
      </w:pPr>
      <w:proofErr w:type="gramStart"/>
      <w:r>
        <w:t>Login(</w:t>
      </w:r>
      <w:proofErr w:type="gramEnd"/>
      <w:r>
        <w:t>Email, pass(123478))</w:t>
      </w:r>
      <w:r w:rsidR="00CB7476">
        <w:t xml:space="preserve"> (ChienDC)</w:t>
      </w:r>
    </w:p>
    <w:p w:rsidR="00E273D0" w:rsidRDefault="00270F81" w:rsidP="00E273D0">
      <w:pPr>
        <w:pStyle w:val="ListParagraph"/>
        <w:numPr>
          <w:ilvl w:val="0"/>
          <w:numId w:val="6"/>
        </w:numPr>
      </w:pPr>
      <w:r w:rsidRPr="00270F81">
        <w:rPr>
          <w:b w:val="0"/>
          <w:color w:val="00B050"/>
        </w:rPr>
        <w:t>*1.</w:t>
      </w:r>
      <w:r w:rsidRPr="00270F81">
        <w:rPr>
          <w:color w:val="00B050"/>
        </w:rPr>
        <w:t xml:space="preserve"> </w:t>
      </w:r>
      <w:r w:rsidR="00E273D0" w:rsidRPr="00E273D0">
        <w:rPr>
          <w:color w:val="FF0000"/>
        </w:rPr>
        <w:t>123478</w:t>
      </w:r>
      <w:r w:rsidR="00E273D0">
        <w:t xml:space="preserve"> -&gt; Md5(string (asdasdsa21314sda13124)) -&gt; bcrypt(109328sajd138210)</w:t>
      </w:r>
    </w:p>
    <w:p w:rsidR="00E273D0" w:rsidRDefault="00270F81" w:rsidP="00E273D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b w:val="0"/>
          <w:color w:val="FF0000"/>
          <w:sz w:val="19"/>
          <w:szCs w:val="19"/>
        </w:rPr>
      </w:pPr>
      <w:r w:rsidRPr="00270F81">
        <w:rPr>
          <w:rFonts w:eastAsiaTheme="minorHAnsi" w:cstheme="minorHAnsi"/>
          <w:b w:val="0"/>
          <w:color w:val="00B050"/>
          <w:szCs w:val="19"/>
        </w:rPr>
        <w:t>*2.</w:t>
      </w:r>
      <w:r w:rsidRPr="00270F81">
        <w:rPr>
          <w:rFonts w:ascii="Consolas" w:eastAsiaTheme="minorHAnsi" w:hAnsi="Consolas" w:cs="Consolas"/>
          <w:b w:val="0"/>
          <w:color w:val="00B050"/>
          <w:szCs w:val="19"/>
        </w:rPr>
        <w:t xml:space="preserve"> </w:t>
      </w:r>
      <w:r w:rsidR="00E273D0" w:rsidRPr="00E273D0">
        <w:rPr>
          <w:rFonts w:ascii="Consolas" w:eastAsiaTheme="minorHAnsi" w:hAnsi="Consolas" w:cs="Consolas"/>
          <w:b w:val="0"/>
          <w:color w:val="0000FF"/>
          <w:sz w:val="19"/>
          <w:szCs w:val="19"/>
        </w:rPr>
        <w:t>SELECT</w:t>
      </w:r>
      <w:r w:rsidR="00E273D0" w:rsidRPr="00E273D0"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 w:rsidR="00E273D0" w:rsidRPr="00E273D0">
        <w:rPr>
          <w:rFonts w:ascii="Consolas" w:eastAsiaTheme="minorHAnsi" w:hAnsi="Consolas" w:cs="Consolas"/>
          <w:b w:val="0"/>
          <w:color w:val="808080"/>
          <w:sz w:val="19"/>
          <w:szCs w:val="19"/>
        </w:rPr>
        <w:t>*</w:t>
      </w:r>
      <w:r w:rsidR="00E273D0" w:rsidRPr="00E273D0"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 w:rsidR="00E273D0" w:rsidRPr="00E273D0">
        <w:rPr>
          <w:rFonts w:ascii="Consolas" w:eastAsiaTheme="minorHAnsi" w:hAnsi="Consolas" w:cs="Consolas"/>
          <w:b w:val="0"/>
          <w:color w:val="0000FF"/>
          <w:sz w:val="19"/>
          <w:szCs w:val="19"/>
        </w:rPr>
        <w:t>FROM</w:t>
      </w:r>
      <w:r w:rsidR="00E273D0" w:rsidRPr="00E273D0"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proofErr w:type="gramStart"/>
      <w:r w:rsidR="00E273D0" w:rsidRPr="00E273D0">
        <w:rPr>
          <w:rFonts w:ascii="Consolas" w:eastAsiaTheme="minorHAnsi" w:hAnsi="Consolas" w:cs="Consolas"/>
          <w:b w:val="0"/>
          <w:color w:val="auto"/>
          <w:sz w:val="19"/>
          <w:szCs w:val="19"/>
        </w:rPr>
        <w:t>dbo</w:t>
      </w:r>
      <w:r w:rsidR="00E273D0" w:rsidRPr="00E273D0">
        <w:rPr>
          <w:rFonts w:ascii="Consolas" w:eastAsiaTheme="minorHAnsi" w:hAnsi="Consolas" w:cs="Consolas"/>
          <w:b w:val="0"/>
          <w:color w:val="808080"/>
          <w:sz w:val="19"/>
          <w:szCs w:val="19"/>
        </w:rPr>
        <w:t>.</w:t>
      </w:r>
      <w:r w:rsidR="00E273D0" w:rsidRPr="00E273D0">
        <w:rPr>
          <w:rFonts w:ascii="Consolas" w:eastAsiaTheme="minorHAnsi" w:hAnsi="Consolas" w:cs="Consolas"/>
          <w:b w:val="0"/>
          <w:color w:val="auto"/>
          <w:sz w:val="19"/>
          <w:szCs w:val="19"/>
        </w:rPr>
        <w:t>USERM</w:t>
      </w:r>
      <w:proofErr w:type="gramEnd"/>
      <w:r w:rsidR="00E273D0" w:rsidRPr="00E273D0"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 w:rsidR="00E273D0" w:rsidRPr="00E273D0">
        <w:rPr>
          <w:rFonts w:ascii="Consolas" w:eastAsiaTheme="minorHAnsi" w:hAnsi="Consolas" w:cs="Consolas"/>
          <w:b w:val="0"/>
          <w:color w:val="0000FF"/>
          <w:sz w:val="19"/>
          <w:szCs w:val="19"/>
        </w:rPr>
        <w:t>WHERE</w:t>
      </w:r>
      <w:r w:rsidR="00E273D0" w:rsidRPr="00E273D0"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Email </w:t>
      </w:r>
      <w:r w:rsidR="00E273D0" w:rsidRPr="00E273D0">
        <w:rPr>
          <w:rFonts w:ascii="Consolas" w:eastAsiaTheme="minorHAnsi" w:hAnsi="Consolas" w:cs="Consolas"/>
          <w:b w:val="0"/>
          <w:color w:val="808080"/>
          <w:sz w:val="19"/>
          <w:szCs w:val="19"/>
        </w:rPr>
        <w:t>=</w:t>
      </w:r>
      <w:r w:rsidR="00E273D0" w:rsidRPr="00E273D0"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 w:rsidR="00E273D0" w:rsidRPr="00E273D0">
        <w:rPr>
          <w:rFonts w:ascii="Consolas" w:eastAsiaTheme="minorHAnsi" w:hAnsi="Consolas" w:cs="Consolas"/>
          <w:b w:val="0"/>
          <w:color w:val="FF0000"/>
          <w:sz w:val="19"/>
          <w:szCs w:val="19"/>
        </w:rPr>
        <w:t>'</w:t>
      </w:r>
      <w:r w:rsidR="00E273D0" w:rsidRPr="00E273D0">
        <w:t xml:space="preserve"> </w:t>
      </w:r>
      <w:r w:rsidR="00E273D0">
        <w:t>Email</w:t>
      </w:r>
      <w:r w:rsidR="00E273D0" w:rsidRPr="00E273D0">
        <w:rPr>
          <w:rFonts w:ascii="Consolas" w:eastAsiaTheme="minorHAnsi" w:hAnsi="Consolas" w:cs="Consolas"/>
          <w:b w:val="0"/>
          <w:color w:val="FF0000"/>
          <w:sz w:val="19"/>
          <w:szCs w:val="19"/>
        </w:rPr>
        <w:t xml:space="preserve"> </w:t>
      </w:r>
      <w:r w:rsidR="00E273D0" w:rsidRPr="00E273D0">
        <w:rPr>
          <w:rFonts w:ascii="Consolas" w:eastAsiaTheme="minorHAnsi" w:hAnsi="Consolas" w:cs="Consolas"/>
          <w:b w:val="0"/>
          <w:color w:val="FF0000"/>
          <w:sz w:val="19"/>
          <w:szCs w:val="19"/>
        </w:rPr>
        <w:t>'</w:t>
      </w:r>
      <w:r w:rsidR="00E273D0" w:rsidRPr="00E273D0"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 w:rsidR="00E273D0" w:rsidRPr="00E273D0">
        <w:rPr>
          <w:rFonts w:ascii="Consolas" w:eastAsiaTheme="minorHAnsi" w:hAnsi="Consolas" w:cs="Consolas"/>
          <w:b w:val="0"/>
          <w:color w:val="808080"/>
          <w:sz w:val="19"/>
          <w:szCs w:val="19"/>
        </w:rPr>
        <w:t>AND</w:t>
      </w:r>
      <w:r w:rsidR="00E273D0" w:rsidRPr="00E273D0"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Passwords </w:t>
      </w:r>
      <w:r w:rsidR="00E273D0" w:rsidRPr="00E273D0">
        <w:rPr>
          <w:rFonts w:ascii="Consolas" w:eastAsiaTheme="minorHAnsi" w:hAnsi="Consolas" w:cs="Consolas"/>
          <w:b w:val="0"/>
          <w:color w:val="808080"/>
          <w:sz w:val="19"/>
          <w:szCs w:val="19"/>
        </w:rPr>
        <w:t>=</w:t>
      </w:r>
      <w:r w:rsidR="00E273D0" w:rsidRPr="00E273D0">
        <w:rPr>
          <w:rFonts w:ascii="Consolas" w:eastAsiaTheme="minorHAnsi" w:hAnsi="Consolas" w:cs="Consolas"/>
          <w:b w:val="0"/>
          <w:color w:val="auto"/>
          <w:sz w:val="19"/>
          <w:szCs w:val="19"/>
        </w:rPr>
        <w:t xml:space="preserve"> </w:t>
      </w:r>
      <w:r w:rsidR="00E273D0" w:rsidRPr="00E273D0">
        <w:rPr>
          <w:rFonts w:ascii="Consolas" w:eastAsiaTheme="minorHAnsi" w:hAnsi="Consolas" w:cs="Consolas"/>
          <w:b w:val="0"/>
          <w:color w:val="FF0000"/>
          <w:sz w:val="19"/>
          <w:szCs w:val="19"/>
        </w:rPr>
        <w:t>'109328sajd138210'</w:t>
      </w:r>
    </w:p>
    <w:p w:rsidR="00270F81" w:rsidRDefault="00270F81" w:rsidP="00270F81">
      <w:pPr>
        <w:pStyle w:val="ListParagraph"/>
        <w:numPr>
          <w:ilvl w:val="0"/>
          <w:numId w:val="6"/>
        </w:numPr>
      </w:pPr>
      <w:r>
        <w:t>Validate:</w:t>
      </w:r>
    </w:p>
    <w:p w:rsidR="00270F81" w:rsidRDefault="00270F81" w:rsidP="00270F81">
      <w:pPr>
        <w:pStyle w:val="ListParagraph"/>
      </w:pPr>
      <w:r>
        <w:t>1. Email(regex)</w:t>
      </w:r>
    </w:p>
    <w:p w:rsidR="00270F81" w:rsidRDefault="00270F81" w:rsidP="00270F81">
      <w:pPr>
        <w:pStyle w:val="ListParagraph"/>
      </w:pPr>
      <w:r>
        <w:lastRenderedPageBreak/>
        <w:t>2. *1.</w:t>
      </w:r>
    </w:p>
    <w:p w:rsidR="00874915" w:rsidRDefault="00874915" w:rsidP="00270F81">
      <w:pPr>
        <w:pStyle w:val="ListParagraph"/>
      </w:pPr>
      <w:r>
        <w:t xml:space="preserve">3. Luu vao </w:t>
      </w:r>
      <w:r w:rsidR="00CB7476">
        <w:t>S</w:t>
      </w:r>
      <w:r>
        <w:t>ession</w:t>
      </w:r>
      <w:r w:rsidR="00CB7476">
        <w:t xml:space="preserve"> </w:t>
      </w:r>
      <w:r>
        <w:t>(Session)</w:t>
      </w:r>
    </w:p>
    <w:p w:rsidR="00874915" w:rsidRDefault="00874915" w:rsidP="00270F81">
      <w:pPr>
        <w:pStyle w:val="ListParagraph"/>
      </w:pPr>
      <w:r>
        <w:t xml:space="preserve">4. Luu vao cookie(??) </w:t>
      </w:r>
    </w:p>
    <w:p w:rsidR="00270F81" w:rsidRDefault="00652505" w:rsidP="00270F81">
      <w:pPr>
        <w:pStyle w:val="ListParagraph"/>
      </w:pPr>
      <w:r>
        <w:t>+ Phan Quyen</w:t>
      </w:r>
    </w:p>
    <w:p w:rsidR="00E273D0" w:rsidRDefault="00E273D0" w:rsidP="00E273D0">
      <w:pPr>
        <w:autoSpaceDE w:val="0"/>
        <w:autoSpaceDN w:val="0"/>
        <w:adjustRightInd w:val="0"/>
        <w:spacing w:line="240" w:lineRule="auto"/>
        <w:ind w:left="360"/>
        <w:rPr>
          <w:rFonts w:ascii="Consolas" w:eastAsiaTheme="minorHAnsi" w:hAnsi="Consolas" w:cs="Consolas"/>
          <w:b w:val="0"/>
          <w:color w:val="FF0000"/>
          <w:sz w:val="19"/>
          <w:szCs w:val="19"/>
        </w:rPr>
      </w:pPr>
    </w:p>
    <w:p w:rsidR="00E273D0" w:rsidRPr="00E273D0" w:rsidRDefault="00E273D0" w:rsidP="00E273D0">
      <w:pPr>
        <w:autoSpaceDE w:val="0"/>
        <w:autoSpaceDN w:val="0"/>
        <w:adjustRightInd w:val="0"/>
        <w:spacing w:line="240" w:lineRule="auto"/>
        <w:ind w:left="360"/>
        <w:rPr>
          <w:rFonts w:ascii="Consolas" w:eastAsiaTheme="minorHAnsi" w:hAnsi="Consolas" w:cs="Consolas"/>
          <w:b w:val="0"/>
          <w:color w:val="FF0000"/>
          <w:sz w:val="19"/>
          <w:szCs w:val="19"/>
        </w:rPr>
      </w:pPr>
    </w:p>
    <w:p w:rsidR="00A45D55" w:rsidRDefault="00291A71" w:rsidP="00A45D55">
      <w:pPr>
        <w:pStyle w:val="ListParagraph"/>
      </w:pPr>
      <w:r>
        <w:t>Advanced Search</w:t>
      </w: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Genre</w:t>
      </w: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1. Action</w:t>
      </w: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2. Advanture</w:t>
      </w: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Director</w:t>
      </w: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1. Nippon</w:t>
      </w: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2. test</w:t>
      </w: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Actor</w:t>
      </w:r>
      <w:bookmarkStart w:id="0" w:name="_GoBack"/>
      <w:bookmarkEnd w:id="0"/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Option 'And' hoac 'Or'</w:t>
      </w: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1. Ash</w:t>
      </w: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2. Mesi</w:t>
      </w: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</w:p>
    <w:p w:rsidR="00291A71" w:rsidRPr="00291A71" w:rsidRDefault="00291A71" w:rsidP="00291A71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Movie</w:t>
      </w:r>
    </w:p>
    <w:p w:rsidR="003D1A62" w:rsidRDefault="00291A71" w:rsidP="003D1A62">
      <w:pPr>
        <w:pStyle w:val="ListParagraph"/>
        <w:rPr>
          <w:color w:val="278079" w:themeColor="accent3" w:themeShade="BF"/>
        </w:rPr>
      </w:pPr>
      <w:r w:rsidRPr="00291A71">
        <w:rPr>
          <w:color w:val="278079" w:themeColor="accent3" w:themeShade="BF"/>
        </w:rPr>
        <w:t>2. Pikachu</w:t>
      </w:r>
    </w:p>
    <w:p w:rsidR="003D1A62" w:rsidRPr="003D1A62" w:rsidRDefault="003D1A62" w:rsidP="003D1A62">
      <w:pPr>
        <w:pStyle w:val="ListParagraph"/>
        <w:jc w:val="center"/>
        <w:rPr>
          <w:color w:val="278079" w:themeColor="accent3" w:themeShade="BF"/>
        </w:rPr>
      </w:pPr>
      <w:r>
        <w:rPr>
          <w:noProof/>
        </w:rPr>
        <w:drawing>
          <wp:inline distT="0" distB="0" distL="0" distR="0">
            <wp:extent cx="4414345" cy="3115463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255" cy="312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1A62" w:rsidRPr="003D1A62" w:rsidSect="00DF027C">
      <w:headerReference w:type="default" r:id="rId23"/>
      <w:footerReference w:type="default" r:id="rId24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13B8" w:rsidRDefault="000313B8">
      <w:r>
        <w:separator/>
      </w:r>
    </w:p>
    <w:p w:rsidR="000313B8" w:rsidRDefault="000313B8"/>
  </w:endnote>
  <w:endnote w:type="continuationSeparator" w:id="0">
    <w:p w:rsidR="000313B8" w:rsidRDefault="000313B8">
      <w:r>
        <w:continuationSeparator/>
      </w:r>
    </w:p>
    <w:p w:rsidR="000313B8" w:rsidRDefault="000313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13B8" w:rsidRDefault="000313B8">
      <w:r>
        <w:separator/>
      </w:r>
    </w:p>
    <w:p w:rsidR="000313B8" w:rsidRDefault="000313B8"/>
  </w:footnote>
  <w:footnote w:type="continuationSeparator" w:id="0">
    <w:p w:rsidR="000313B8" w:rsidRDefault="000313B8">
      <w:r>
        <w:continuationSeparator/>
      </w:r>
    </w:p>
    <w:p w:rsidR="000313B8" w:rsidRDefault="000313B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505B6"/>
    <w:multiLevelType w:val="hybridMultilevel"/>
    <w:tmpl w:val="695C7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37F12"/>
    <w:multiLevelType w:val="hybridMultilevel"/>
    <w:tmpl w:val="8D20A6EC"/>
    <w:lvl w:ilvl="0" w:tplc="720242E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2300C"/>
    <w:multiLevelType w:val="hybridMultilevel"/>
    <w:tmpl w:val="3F227242"/>
    <w:lvl w:ilvl="0" w:tplc="4D3679D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01D6B"/>
    <w:multiLevelType w:val="hybridMultilevel"/>
    <w:tmpl w:val="18FE2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B3BC2"/>
    <w:multiLevelType w:val="hybridMultilevel"/>
    <w:tmpl w:val="1124D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E415C"/>
    <w:multiLevelType w:val="hybridMultilevel"/>
    <w:tmpl w:val="85104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12F2D"/>
    <w:multiLevelType w:val="hybridMultilevel"/>
    <w:tmpl w:val="1430BCB4"/>
    <w:lvl w:ilvl="0" w:tplc="4D3679D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E52772"/>
    <w:multiLevelType w:val="hybridMultilevel"/>
    <w:tmpl w:val="DDD49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C25333"/>
    <w:multiLevelType w:val="hybridMultilevel"/>
    <w:tmpl w:val="136EE6D0"/>
    <w:lvl w:ilvl="0" w:tplc="4D3679D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12B"/>
    <w:rsid w:val="00015980"/>
    <w:rsid w:val="0002482E"/>
    <w:rsid w:val="000313B8"/>
    <w:rsid w:val="00050324"/>
    <w:rsid w:val="000509A3"/>
    <w:rsid w:val="00077F6A"/>
    <w:rsid w:val="00094BD2"/>
    <w:rsid w:val="00095DD3"/>
    <w:rsid w:val="000A0150"/>
    <w:rsid w:val="000E63C9"/>
    <w:rsid w:val="00130E9D"/>
    <w:rsid w:val="00133C43"/>
    <w:rsid w:val="0014414B"/>
    <w:rsid w:val="00147322"/>
    <w:rsid w:val="00150A6D"/>
    <w:rsid w:val="00161473"/>
    <w:rsid w:val="00166836"/>
    <w:rsid w:val="00170063"/>
    <w:rsid w:val="00174E25"/>
    <w:rsid w:val="00185B35"/>
    <w:rsid w:val="0019182F"/>
    <w:rsid w:val="001B7149"/>
    <w:rsid w:val="001F2BC8"/>
    <w:rsid w:val="001F5F6B"/>
    <w:rsid w:val="00216655"/>
    <w:rsid w:val="00241218"/>
    <w:rsid w:val="00243EBC"/>
    <w:rsid w:val="00246A35"/>
    <w:rsid w:val="0026412B"/>
    <w:rsid w:val="00270F81"/>
    <w:rsid w:val="00284348"/>
    <w:rsid w:val="0028718F"/>
    <w:rsid w:val="00291A71"/>
    <w:rsid w:val="00291B89"/>
    <w:rsid w:val="002F51F5"/>
    <w:rsid w:val="00312137"/>
    <w:rsid w:val="00330359"/>
    <w:rsid w:val="00332270"/>
    <w:rsid w:val="0033762F"/>
    <w:rsid w:val="003526AE"/>
    <w:rsid w:val="00356B94"/>
    <w:rsid w:val="003606BD"/>
    <w:rsid w:val="00366C7E"/>
    <w:rsid w:val="00384EA3"/>
    <w:rsid w:val="003A1EB2"/>
    <w:rsid w:val="003A39A1"/>
    <w:rsid w:val="003C2191"/>
    <w:rsid w:val="003D1A62"/>
    <w:rsid w:val="003D1C64"/>
    <w:rsid w:val="003D3276"/>
    <w:rsid w:val="003D3863"/>
    <w:rsid w:val="003F71D3"/>
    <w:rsid w:val="004110DE"/>
    <w:rsid w:val="00412F9F"/>
    <w:rsid w:val="0044085A"/>
    <w:rsid w:val="004548B8"/>
    <w:rsid w:val="004B21A5"/>
    <w:rsid w:val="004C749B"/>
    <w:rsid w:val="005037F0"/>
    <w:rsid w:val="00516A86"/>
    <w:rsid w:val="005275F6"/>
    <w:rsid w:val="005548C4"/>
    <w:rsid w:val="00560E62"/>
    <w:rsid w:val="00572102"/>
    <w:rsid w:val="00580624"/>
    <w:rsid w:val="00592E1A"/>
    <w:rsid w:val="0059395D"/>
    <w:rsid w:val="005A2EEA"/>
    <w:rsid w:val="005E1EB0"/>
    <w:rsid w:val="005F0CAD"/>
    <w:rsid w:val="005F1BB0"/>
    <w:rsid w:val="00652505"/>
    <w:rsid w:val="00656C4D"/>
    <w:rsid w:val="0068077F"/>
    <w:rsid w:val="006E0A23"/>
    <w:rsid w:val="006E4EE0"/>
    <w:rsid w:val="006E5716"/>
    <w:rsid w:val="006F7B57"/>
    <w:rsid w:val="007302B3"/>
    <w:rsid w:val="00730733"/>
    <w:rsid w:val="00730E3A"/>
    <w:rsid w:val="00736AAF"/>
    <w:rsid w:val="00740A84"/>
    <w:rsid w:val="00750239"/>
    <w:rsid w:val="00765B2A"/>
    <w:rsid w:val="007713FA"/>
    <w:rsid w:val="00783A34"/>
    <w:rsid w:val="00786E3F"/>
    <w:rsid w:val="007C6B52"/>
    <w:rsid w:val="007D16C5"/>
    <w:rsid w:val="007E292F"/>
    <w:rsid w:val="007E7AEF"/>
    <w:rsid w:val="007F6E52"/>
    <w:rsid w:val="00823C8A"/>
    <w:rsid w:val="0083563C"/>
    <w:rsid w:val="00852289"/>
    <w:rsid w:val="00862FE4"/>
    <w:rsid w:val="0086389A"/>
    <w:rsid w:val="008670F3"/>
    <w:rsid w:val="00874915"/>
    <w:rsid w:val="0087605E"/>
    <w:rsid w:val="0088267E"/>
    <w:rsid w:val="008A6839"/>
    <w:rsid w:val="008B1FEE"/>
    <w:rsid w:val="008D64C8"/>
    <w:rsid w:val="008E2190"/>
    <w:rsid w:val="00903C32"/>
    <w:rsid w:val="00916B16"/>
    <w:rsid w:val="009171E7"/>
    <w:rsid w:val="009173B9"/>
    <w:rsid w:val="0093335D"/>
    <w:rsid w:val="0093613E"/>
    <w:rsid w:val="00943026"/>
    <w:rsid w:val="00966B81"/>
    <w:rsid w:val="009A39F8"/>
    <w:rsid w:val="009C7720"/>
    <w:rsid w:val="009D2ECC"/>
    <w:rsid w:val="009D7C4D"/>
    <w:rsid w:val="00A23AFA"/>
    <w:rsid w:val="00A31B3E"/>
    <w:rsid w:val="00A45D55"/>
    <w:rsid w:val="00A532F3"/>
    <w:rsid w:val="00A64392"/>
    <w:rsid w:val="00A8489E"/>
    <w:rsid w:val="00A94793"/>
    <w:rsid w:val="00AA15BE"/>
    <w:rsid w:val="00AB6BC9"/>
    <w:rsid w:val="00AC29F3"/>
    <w:rsid w:val="00AE3626"/>
    <w:rsid w:val="00AF1F49"/>
    <w:rsid w:val="00AF55FD"/>
    <w:rsid w:val="00B231E5"/>
    <w:rsid w:val="00BB7CA2"/>
    <w:rsid w:val="00BE53E4"/>
    <w:rsid w:val="00BF7CF0"/>
    <w:rsid w:val="00C02B87"/>
    <w:rsid w:val="00C04187"/>
    <w:rsid w:val="00C20703"/>
    <w:rsid w:val="00C4026C"/>
    <w:rsid w:val="00C4086D"/>
    <w:rsid w:val="00C40892"/>
    <w:rsid w:val="00C45D32"/>
    <w:rsid w:val="00CA1896"/>
    <w:rsid w:val="00CB0F70"/>
    <w:rsid w:val="00CB5B28"/>
    <w:rsid w:val="00CB7476"/>
    <w:rsid w:val="00CD735E"/>
    <w:rsid w:val="00CF5371"/>
    <w:rsid w:val="00D0117A"/>
    <w:rsid w:val="00D023F1"/>
    <w:rsid w:val="00D0323A"/>
    <w:rsid w:val="00D0559F"/>
    <w:rsid w:val="00D077E9"/>
    <w:rsid w:val="00D42CB7"/>
    <w:rsid w:val="00D52AF1"/>
    <w:rsid w:val="00D5413D"/>
    <w:rsid w:val="00D570A9"/>
    <w:rsid w:val="00D70D02"/>
    <w:rsid w:val="00D71A70"/>
    <w:rsid w:val="00D770C7"/>
    <w:rsid w:val="00D86945"/>
    <w:rsid w:val="00D90290"/>
    <w:rsid w:val="00DC7940"/>
    <w:rsid w:val="00DD152F"/>
    <w:rsid w:val="00DE213F"/>
    <w:rsid w:val="00DE4A18"/>
    <w:rsid w:val="00DF027C"/>
    <w:rsid w:val="00E00A32"/>
    <w:rsid w:val="00E22ACD"/>
    <w:rsid w:val="00E273D0"/>
    <w:rsid w:val="00E35643"/>
    <w:rsid w:val="00E41415"/>
    <w:rsid w:val="00E47D2A"/>
    <w:rsid w:val="00E620B0"/>
    <w:rsid w:val="00E81B40"/>
    <w:rsid w:val="00E82369"/>
    <w:rsid w:val="00EC0C1F"/>
    <w:rsid w:val="00ED6A81"/>
    <w:rsid w:val="00EF37BA"/>
    <w:rsid w:val="00EF555B"/>
    <w:rsid w:val="00F027BB"/>
    <w:rsid w:val="00F11DCF"/>
    <w:rsid w:val="00F162EA"/>
    <w:rsid w:val="00F52D27"/>
    <w:rsid w:val="00F64BBC"/>
    <w:rsid w:val="00F71115"/>
    <w:rsid w:val="00F83527"/>
    <w:rsid w:val="00FA39D5"/>
    <w:rsid w:val="00FD583F"/>
    <w:rsid w:val="00FD7089"/>
    <w:rsid w:val="00FD7488"/>
    <w:rsid w:val="00FE0B96"/>
    <w:rsid w:val="00FE436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495B3D"/>
  <w15:docId w15:val="{7046A547-6202-4E12-ACED-EAED5423C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26412B"/>
    <w:pPr>
      <w:ind w:left="720"/>
      <w:contextualSpacing/>
    </w:pPr>
  </w:style>
  <w:style w:type="paragraph" w:customStyle="1" w:styleId="Test">
    <w:name w:val="Test"/>
    <w:basedOn w:val="Content"/>
    <w:link w:val="TestChar"/>
    <w:qFormat/>
    <w:rsid w:val="0026412B"/>
  </w:style>
  <w:style w:type="character" w:customStyle="1" w:styleId="TestChar">
    <w:name w:val="Test Char"/>
    <w:basedOn w:val="ContentChar"/>
    <w:link w:val="Test"/>
    <w:rsid w:val="0026412B"/>
    <w:rPr>
      <w:rFonts w:eastAsiaTheme="minorEastAsia"/>
      <w:color w:val="082A75" w:themeColor="text2"/>
      <w:sz w:val="28"/>
      <w:szCs w:val="22"/>
    </w:rPr>
  </w:style>
  <w:style w:type="paragraph" w:styleId="Caption">
    <w:name w:val="caption"/>
    <w:basedOn w:val="Normal"/>
    <w:next w:val="Normal"/>
    <w:uiPriority w:val="99"/>
    <w:unhideWhenUsed/>
    <w:rsid w:val="00FA39D5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yuu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9B9B0F181A54036A23741CCB36193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6834B6-0A63-4B17-BBA9-2A02BF11E140}"/>
      </w:docPartPr>
      <w:docPartBody>
        <w:p w:rsidR="00607F87" w:rsidRDefault="00D069E6">
          <w:pPr>
            <w:pStyle w:val="59B9B0F181A54036A23741CCB36193BB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May 21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C010B881968E46C59D4B9FBB2562B5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54D7AA-87C3-48F9-B7EC-52D13066F263}"/>
      </w:docPartPr>
      <w:docPartBody>
        <w:p w:rsidR="00607F87" w:rsidRDefault="00D069E6">
          <w:pPr>
            <w:pStyle w:val="C010B881968E46C59D4B9FBB2562B5F1"/>
          </w:pPr>
          <w:r>
            <w:t>COMPANY NAME</w:t>
          </w:r>
        </w:p>
      </w:docPartBody>
    </w:docPart>
    <w:docPart>
      <w:docPartPr>
        <w:name w:val="EBDC8EB7B0E148E58BB53B8D519D12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77DF56-26AF-4E00-8242-FE00AEC2EA87}"/>
      </w:docPartPr>
      <w:docPartBody>
        <w:p w:rsidR="00607F87" w:rsidRDefault="00D069E6">
          <w:pPr>
            <w:pStyle w:val="EBDC8EB7B0E148E58BB53B8D519D1208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9E6"/>
    <w:rsid w:val="00081B76"/>
    <w:rsid w:val="000C1E4A"/>
    <w:rsid w:val="000D2541"/>
    <w:rsid w:val="001A1DEA"/>
    <w:rsid w:val="003225A7"/>
    <w:rsid w:val="00467271"/>
    <w:rsid w:val="004B4809"/>
    <w:rsid w:val="00607F87"/>
    <w:rsid w:val="00687DEF"/>
    <w:rsid w:val="006A111D"/>
    <w:rsid w:val="007F38CE"/>
    <w:rsid w:val="008D536D"/>
    <w:rsid w:val="00B0571B"/>
    <w:rsid w:val="00B66588"/>
    <w:rsid w:val="00BB5B71"/>
    <w:rsid w:val="00D069E6"/>
    <w:rsid w:val="00E14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9B9B0F181A54036A23741CCB36193BB">
    <w:name w:val="59B9B0F181A54036A23741CCB36193BB"/>
  </w:style>
  <w:style w:type="paragraph" w:customStyle="1" w:styleId="C010B881968E46C59D4B9FBB2562B5F1">
    <w:name w:val="C010B881968E46C59D4B9FBB2562B5F1"/>
  </w:style>
  <w:style w:type="paragraph" w:customStyle="1" w:styleId="EBDC8EB7B0E148E58BB53B8D519D1208">
    <w:name w:val="EBDC8EB7B0E148E58BB53B8D519D1208"/>
  </w:style>
  <w:style w:type="paragraph" w:customStyle="1" w:styleId="0C2373CB84B64F7B8742D0499804EEFA">
    <w:name w:val="0C2373CB84B64F7B8742D0499804EEFA"/>
  </w:style>
  <w:style w:type="paragraph" w:customStyle="1" w:styleId="F7F4D35A7AC34A4180124D26FA4BE4C4">
    <w:name w:val="F7F4D35A7AC34A4180124D26FA4BE4C4"/>
  </w:style>
  <w:style w:type="paragraph" w:customStyle="1" w:styleId="B30471041D6E4287BD55D19AE2E822D6">
    <w:name w:val="B30471041D6E4287BD55D19AE2E822D6"/>
  </w:style>
  <w:style w:type="paragraph" w:customStyle="1" w:styleId="B21CCA1300B94801B097B7A436F066BE">
    <w:name w:val="B21CCA1300B94801B097B7A436F066BE"/>
  </w:style>
  <w:style w:type="paragraph" w:customStyle="1" w:styleId="0D54C92D21AB48619A01CE158192C9F6">
    <w:name w:val="0D54C92D21AB48619A01CE158192C9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Uta95s Team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42A84A-41A2-4352-BFC8-7889A06F5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1274</TotalTime>
  <Pages>13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keywords/>
  <cp:lastModifiedBy>Administrator</cp:lastModifiedBy>
  <cp:revision>26</cp:revision>
  <cp:lastPrinted>2006-08-01T17:47:00Z</cp:lastPrinted>
  <dcterms:created xsi:type="dcterms:W3CDTF">2021-05-21T14:23:00Z</dcterms:created>
  <dcterms:modified xsi:type="dcterms:W3CDTF">2021-07-06T17:23:00Z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